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</w:t>
      </w:r>
      <w:r w:rsidR="00FD4764">
        <w:rPr>
          <w:b/>
          <w:sz w:val="36"/>
        </w:rPr>
        <w:t>ukcja instalacji aplikacji Plans</w:t>
      </w:r>
      <w:r w:rsidR="006418C9">
        <w:rPr>
          <w:b/>
          <w:sz w:val="36"/>
        </w:rPr>
        <w:t>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B83C72" w:rsidRPr="00B83C72" w:rsidRDefault="00B83C72" w:rsidP="00B83C72">
      <w:pPr>
        <w:jc w:val="center"/>
      </w:pPr>
      <w:r w:rsidRPr="00B83C72">
        <w:t>Ostatnia aktualizacja: 2021.08.08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9246D4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79301785" w:history="1">
        <w:r w:rsidR="009246D4" w:rsidRPr="00646DFE">
          <w:rPr>
            <w:rStyle w:val="Hipercze"/>
            <w:rFonts w:cs="Arial"/>
            <w:noProof/>
          </w:rPr>
          <w:t>1.</w:t>
        </w:r>
        <w:r w:rsidR="009246D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46D4" w:rsidRPr="00646DFE">
          <w:rPr>
            <w:rStyle w:val="Hipercze"/>
            <w:noProof/>
          </w:rPr>
          <w:t>Instalacja stacji roboczej</w:t>
        </w:r>
        <w:r w:rsidR="009246D4">
          <w:rPr>
            <w:noProof/>
            <w:webHidden/>
          </w:rPr>
          <w:tab/>
        </w:r>
        <w:r w:rsidR="009246D4">
          <w:rPr>
            <w:noProof/>
            <w:webHidden/>
          </w:rPr>
          <w:fldChar w:fldCharType="begin"/>
        </w:r>
        <w:r w:rsidR="009246D4">
          <w:rPr>
            <w:noProof/>
            <w:webHidden/>
          </w:rPr>
          <w:instrText xml:space="preserve"> PAGEREF _Toc79301785 \h </w:instrText>
        </w:r>
        <w:r w:rsidR="009246D4">
          <w:rPr>
            <w:noProof/>
            <w:webHidden/>
          </w:rPr>
        </w:r>
        <w:r w:rsidR="009246D4"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1</w:t>
        </w:r>
        <w:r w:rsidR="009246D4"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86" w:history="1">
        <w:r w:rsidRPr="00646DFE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Jeżeli kupiono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87" w:history="1">
        <w:r w:rsidRPr="00646DFE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Jeżeli kupiono usługę serwisową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88" w:history="1">
        <w:r w:rsidRPr="00646DFE">
          <w:rPr>
            <w:rStyle w:val="Hipercz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89" w:history="1">
        <w:r w:rsidRPr="00646DFE">
          <w:rPr>
            <w:rStyle w:val="Hipercze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Dla wnikliwych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0" w:history="1">
        <w:r w:rsidRPr="00646DFE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Instalacja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1" w:history="1">
        <w:r w:rsidRPr="00646DFE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Instalacja obiektów w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2" w:history="1">
        <w:r w:rsidRPr="00646DFE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Informacje dla Zaawansowanych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3" w:history="1">
        <w:r w:rsidRPr="00646DFE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Załacznik A- Upgrade do wyższych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4" w:history="1">
        <w:r w:rsidRPr="00646DFE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Instalacja po stronie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5" w:history="1">
        <w:r w:rsidRPr="00646DFE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Instalacja na stacjach roboczych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6" w:history="1">
        <w:r w:rsidRPr="00646DFE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Załącznik B - Usługi terminalowe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7" w:history="1">
        <w:r w:rsidRPr="00646DFE">
          <w:rPr>
            <w:rStyle w:val="Hipercz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Załacznik D – Zaawansowana konfiguracja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8" w:history="1">
        <w:r w:rsidRPr="00646DFE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Załącznik E - Kilka instalacji plansoft.org w jednej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46D4" w:rsidRDefault="009246D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01799" w:history="1">
        <w:r w:rsidRPr="00646DFE">
          <w:rPr>
            <w:rStyle w:val="Hipercze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6DFE">
          <w:rPr>
            <w:rStyle w:val="Hipercze"/>
            <w:noProof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_Toc79301799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BA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E24DD" w:rsidRPr="00B83C72" w:rsidRDefault="005524E3" w:rsidP="00B83C72">
      <w:pPr>
        <w:pStyle w:val="Nagwek1"/>
        <w:rPr>
          <w:rFonts w:cs="Arial"/>
          <w:sz w:val="20"/>
        </w:rPr>
      </w:pPr>
      <w:r w:rsidRPr="00B83C72">
        <w:rPr>
          <w:rFonts w:cs="Arial"/>
          <w:sz w:val="20"/>
        </w:rPr>
        <w:fldChar w:fldCharType="end"/>
      </w:r>
      <w:bookmarkStart w:id="0" w:name="_Toc79301785"/>
      <w:r w:rsidR="00EE24DD" w:rsidRPr="00B83C72">
        <w:t>Instalacja stacji roboczej</w:t>
      </w:r>
      <w:bookmarkEnd w:id="0"/>
    </w:p>
    <w:p w:rsidR="00B1558E" w:rsidRDefault="00B1558E" w:rsidP="00EE24DD"/>
    <w:p w:rsidR="00B210F8" w:rsidRDefault="00B210F8" w:rsidP="00EE24DD">
      <w:r>
        <w:t xml:space="preserve">Wykonaj instalację zgodnie z opisem w pliku </w:t>
      </w:r>
      <w:r w:rsidRPr="00B210F8">
        <w:rPr>
          <w:b/>
        </w:rPr>
        <w:t>InstrukcjaInstalacjiStacjaRobocza.docx</w:t>
      </w:r>
      <w:r>
        <w:t>.</w:t>
      </w:r>
    </w:p>
    <w:p w:rsidR="00B210F8" w:rsidRDefault="00B210F8" w:rsidP="00EE24DD"/>
    <w:p w:rsidR="00EE24DD" w:rsidRDefault="00EE24DD" w:rsidP="00EE24DD">
      <w:pPr>
        <w:pStyle w:val="Nagwek2"/>
      </w:pPr>
      <w:bookmarkStart w:id="1" w:name="_Toc79301786"/>
      <w:r>
        <w:t>Jeżeli kupiono program</w:t>
      </w:r>
      <w:bookmarkEnd w:id="1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2" w:name="_Toc79301787"/>
      <w:r>
        <w:t>Jeżeli kupiono usługę serwisową</w:t>
      </w:r>
      <w:bookmarkEnd w:id="2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B210F8" w:rsidRDefault="00B210F8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</w:p>
    <w:p w:rsidR="00B210F8" w:rsidRDefault="00B210F8" w:rsidP="00B210F8">
      <w:pPr>
        <w:pStyle w:val="Nagwek2"/>
      </w:pPr>
      <w:bookmarkStart w:id="3" w:name="_Toc79301788"/>
      <w:r>
        <w:lastRenderedPageBreak/>
        <w:t>Rozwiązywanie problemów</w:t>
      </w:r>
      <w:bookmarkEnd w:id="3"/>
    </w:p>
    <w:p w:rsidR="00B210F8" w:rsidRDefault="00B210F8" w:rsidP="00B210F8"/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</w:t>
      </w:r>
      <w:bookmarkStart w:id="4" w:name="_GoBack"/>
      <w:bookmarkEnd w:id="4"/>
      <w:r>
        <w:rPr>
          <w:rFonts w:ascii="Arial" w:hAnsi="Arial"/>
          <w:sz w:val="20"/>
          <w:szCs w:val="20"/>
          <w:lang w:val="pl-PL" w:eastAsia="pl-PL"/>
        </w:rPr>
        <w:t>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6B2E89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D:\app\jwisniewski\product\11.2.0\client_1\network\admin\sqlnet.ora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B210F8" w:rsidRDefault="00B210F8" w:rsidP="00B210F8">
      <w:pPr>
        <w:rPr>
          <w:lang w:val="en-GB"/>
        </w:rPr>
      </w:pPr>
    </w:p>
    <w:p w:rsidR="00B210F8" w:rsidRDefault="00B210F8" w:rsidP="00B210F8">
      <w:pPr>
        <w:pStyle w:val="Nagwek2"/>
      </w:pPr>
      <w:bookmarkStart w:id="5" w:name="_Toc79301789"/>
      <w:r>
        <w:t>Dla wnikliwych</w:t>
      </w:r>
      <w:bookmarkEnd w:id="5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1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</w:t>
            </w:r>
            <w:r w:rsidRPr="0026105B">
              <w:lastRenderedPageBreak/>
              <w:t>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br w:type="page"/>
      </w:r>
    </w:p>
    <w:p w:rsidR="005524E3" w:rsidRDefault="005524E3" w:rsidP="00EE24DD">
      <w:pPr>
        <w:pStyle w:val="Nagwek1"/>
      </w:pPr>
      <w:bookmarkStart w:id="6" w:name="_Toc79301790"/>
      <w:r>
        <w:lastRenderedPageBreak/>
        <w:t>Instalacja bazy danych</w:t>
      </w:r>
      <w:bookmarkEnd w:id="6"/>
    </w:p>
    <w:p w:rsidR="00B210F8" w:rsidRDefault="00B210F8" w:rsidP="00524493"/>
    <w:p w:rsidR="00524493" w:rsidRPr="00524493" w:rsidRDefault="00524493" w:rsidP="00524493">
      <w:r>
        <w:t xml:space="preserve">W pliku </w:t>
      </w:r>
      <w:hyperlink r:id="rId12" w:history="1">
        <w:r w:rsidRPr="00986D76">
          <w:rPr>
            <w:rStyle w:val="Hipercze"/>
          </w:rPr>
          <w:t>https://github.com/MaciejSzymczak/Plansoft.org/blob/master/cd/serverInstall/install.sql</w:t>
        </w:r>
      </w:hyperlink>
      <w:r>
        <w:t xml:space="preserve"> znajdziesz ściągę, jak szybko zainstalować bazę. Jeżeli potrzebujesz więcej informacji, to czytaj ten dokument.</w:t>
      </w:r>
    </w:p>
    <w:p w:rsidR="00524493" w:rsidRDefault="00524493" w:rsidP="00524493">
      <w:pPr>
        <w:pStyle w:val="Akapitzlist"/>
        <w:rPr>
          <w:lang w:val="pl-PL"/>
        </w:rPr>
      </w:pPr>
    </w:p>
    <w:p w:rsidR="00814387" w:rsidRDefault="005524E3" w:rsidP="00814387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p w:rsidR="00475241" w:rsidRDefault="00524493" w:rsidP="00814387">
      <w:pPr>
        <w:pStyle w:val="Akapitzlist"/>
        <w:rPr>
          <w:rFonts w:ascii="Times New Roman" w:hAnsi="Times New Roman" w:cs="Times New Roman"/>
          <w:lang w:val="pl-PL"/>
        </w:rPr>
      </w:pPr>
      <w:hyperlink r:id="rId13" w:history="1">
        <w:r w:rsidRPr="00986D76">
          <w:rPr>
            <w:rStyle w:val="Hipercze"/>
            <w:rFonts w:ascii="Times New Roman" w:hAnsi="Times New Roman" w:cs="Times New Roman"/>
            <w:lang w:val="pl-PL"/>
          </w:rPr>
          <w:t>http://plansoft.org/OracleXE112_Win64.zip</w:t>
        </w:r>
      </w:hyperlink>
      <w:bookmarkStart w:id="7" w:name="OLE_LINK28"/>
      <w:bookmarkStart w:id="8" w:name="OLE_LINK29"/>
      <w:bookmarkStart w:id="9" w:name="OLE_LINK31"/>
    </w:p>
    <w:p w:rsidR="00524493" w:rsidRPr="00814387" w:rsidRDefault="00524493" w:rsidP="00814387">
      <w:pPr>
        <w:pStyle w:val="Akapitzlist"/>
        <w:rPr>
          <w:lang w:val="pl-PL"/>
        </w:rPr>
      </w:pPr>
    </w:p>
    <w:bookmarkEnd w:id="7"/>
    <w:bookmarkEnd w:id="8"/>
    <w:bookmarkEnd w:id="9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814387" w:rsidRDefault="00814387" w:rsidP="00814387">
      <w:pPr>
        <w:pStyle w:val="Akapitzlist"/>
        <w:rPr>
          <w:vanish/>
          <w:lang w:val="pl-PL"/>
        </w:rPr>
      </w:pPr>
    </w:p>
    <w:tbl>
      <w:tblPr>
        <w:tblStyle w:val="Tabela-Siatka"/>
        <w:tblW w:w="0" w:type="auto"/>
        <w:tblInd w:w="72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79"/>
      </w:tblGrid>
      <w:tr w:rsidR="00814387" w:rsidTr="00524493">
        <w:trPr>
          <w:hidden/>
        </w:trPr>
        <w:tc>
          <w:tcPr>
            <w:tcW w:w="9223" w:type="dxa"/>
            <w:shd w:val="clear" w:color="auto" w:fill="F2F2F2" w:themeFill="background1" w:themeFillShade="F2"/>
          </w:tcPr>
          <w:p w:rsidR="00814387" w:rsidRPr="00524493" w:rsidRDefault="00814387" w:rsidP="00814387">
            <w:pPr>
              <w:rPr>
                <w:b/>
                <w:vanish/>
              </w:rPr>
            </w:pPr>
            <w:r w:rsidRPr="00524493">
              <w:rPr>
                <w:b/>
                <w:vanish/>
              </w:rPr>
              <w:t>W razie problemów</w:t>
            </w:r>
          </w:p>
          <w:p w:rsidR="00814387" w:rsidRDefault="00814387" w:rsidP="00814387">
            <w:pPr>
              <w:rPr>
                <w:vanish/>
              </w:rPr>
            </w:pPr>
          </w:p>
          <w:p w:rsidR="00814387" w:rsidRPr="00814387" w:rsidRDefault="00814387" w:rsidP="00814387">
            <w:pPr>
              <w:rPr>
                <w:vanish/>
              </w:rPr>
            </w:pPr>
            <w:r w:rsidRPr="00814387">
              <w:rPr>
                <w:vanish/>
              </w:rPr>
              <w:t>Jeżeli podczas instalacji pojawi się następujący komunikat o błędzie</w:t>
            </w:r>
          </w:p>
          <w:p w:rsidR="00814387" w:rsidRPr="00BD2CC7" w:rsidRDefault="00814387" w:rsidP="00814387">
            <w:pPr>
              <w:jc w:val="center"/>
              <w:rPr>
                <w:vanish/>
              </w:rPr>
            </w:pPr>
            <w:r w:rsidRPr="00BD2CC7">
              <w:rPr>
                <w:noProof/>
                <w:vanish/>
              </w:rPr>
              <w:drawing>
                <wp:inline distT="0" distB="0" distL="0" distR="0" wp14:anchorId="517D034C" wp14:editId="43F45B31">
                  <wp:extent cx="3035935" cy="1104900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4387" w:rsidRPr="00BD2CC7" w:rsidRDefault="00814387" w:rsidP="00814387">
            <w:pPr>
              <w:rPr>
                <w:vanish/>
              </w:rPr>
            </w:pPr>
            <w:r w:rsidRPr="00BD2CC7">
              <w:rPr>
                <w:vanish/>
              </w:rPr>
              <w:t xml:space="preserve">Wówczas znajdź na dysku plik </w:t>
            </w:r>
            <w:bookmarkStart w:id="10" w:name="OLE_LINK4"/>
            <w:bookmarkStart w:id="11" w:name="OLE_LINK5"/>
            <w:bookmarkStart w:id="12" w:name="OLE_LINK6"/>
            <w:r w:rsidRPr="00BD2CC7">
              <w:rPr>
                <w:vanish/>
              </w:rPr>
              <w:t>OracleMTSRecoveryService.reg</w:t>
            </w:r>
            <w:bookmarkEnd w:id="10"/>
            <w:bookmarkEnd w:id="11"/>
            <w:bookmarkEnd w:id="12"/>
            <w:r w:rsidRPr="00BD2CC7">
              <w:rPr>
                <w:vanish/>
              </w:rPr>
              <w:t>, skopiuj ten plik i zmień nazwę na KEY_XE. Następnie naciśnij przycisk OK. Instalacja zostanie zakończona pomyślnie.</w:t>
            </w:r>
          </w:p>
          <w:p w:rsidR="00814387" w:rsidRPr="00BD2CC7" w:rsidRDefault="00814387" w:rsidP="00814387">
            <w:pPr>
              <w:jc w:val="center"/>
              <w:rPr>
                <w:vanish/>
              </w:rPr>
            </w:pPr>
            <w:r w:rsidRPr="00BD2CC7">
              <w:rPr>
                <w:noProof/>
                <w:vanish/>
              </w:rPr>
              <w:drawing>
                <wp:inline distT="0" distB="0" distL="0" distR="0" wp14:anchorId="105B45D0" wp14:editId="1891FC54">
                  <wp:extent cx="5164531" cy="2402704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543" cy="240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4387" w:rsidRDefault="00814387" w:rsidP="00814387">
            <w:pPr>
              <w:pStyle w:val="Akapitzlist"/>
              <w:ind w:left="0"/>
              <w:rPr>
                <w:vanish/>
                <w:lang w:val="pl-PL"/>
              </w:rPr>
            </w:pPr>
          </w:p>
        </w:tc>
      </w:tr>
    </w:tbl>
    <w:p w:rsidR="00814387" w:rsidRDefault="00814387" w:rsidP="00814387">
      <w:pPr>
        <w:pStyle w:val="Akapitzlist"/>
        <w:rPr>
          <w:vanish/>
          <w:lang w:val="pl-PL"/>
        </w:rPr>
      </w:pP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3" w:name="_Toc365630670"/>
      <w:bookmarkStart w:id="14" w:name="_Toc79301791"/>
      <w:r w:rsidRPr="00DE2D96">
        <w:t>Instalacja obiektów w bazie danych</w:t>
      </w:r>
      <w:bookmarkEnd w:id="13"/>
      <w:bookmarkEnd w:id="14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5" w:name="OLE_LINK32"/>
      <w:bookmarkStart w:id="16" w:name="OLE_LINK33"/>
      <w:bookmarkStart w:id="17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8" w:name="OLE_LINK35"/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9" w:name="OLE_LINK7"/>
      <w:bookmarkStart w:id="20" w:name="OLE_LINK45"/>
      <w:bookmarkStart w:id="21" w:name="OLE_LINK46"/>
      <w:bookmarkStart w:id="22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9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3" w:name="OLE_LINK8"/>
      <w:bookmarkStart w:id="24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23"/>
    <w:bookmarkEnd w:id="24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5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6" w:name="OLE_LINK11"/>
      <w:bookmarkEnd w:id="25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8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6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7" w:name="OLE_LINK12"/>
      <w:bookmarkStart w:id="28" w:name="OLE_LINK13"/>
      <w:bookmarkStart w:id="29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7"/>
      <w:bookmarkEnd w:id="28"/>
    </w:p>
    <w:bookmarkEnd w:id="29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0" w:name="OLE_LINK14"/>
      <w:bookmarkStart w:id="31" w:name="OLE_LINK15"/>
      <w:bookmarkStart w:id="32" w:name="OLE_LINK16"/>
      <w:bookmarkStart w:id="33" w:name="OLE_LINK37"/>
      <w:bookmarkStart w:id="34" w:name="OLE_LINK38"/>
      <w:bookmarkStart w:id="35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30"/>
      <w:bookmarkEnd w:id="31"/>
      <w:bookmarkEnd w:id="32"/>
    </w:p>
    <w:p w:rsidR="005C42F1" w:rsidRDefault="005C42F1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p w:rsidR="005C42F1" w:rsidRPr="008306E8" w:rsidRDefault="005C42F1" w:rsidP="005C42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C42F1">
        <w:rPr>
          <w:rFonts w:ascii="Courier" w:hAnsi="Courier" w:cs="Courier"/>
          <w:color w:val="0000F0"/>
          <w:sz w:val="12"/>
          <w:lang w:val="en-US"/>
        </w:rPr>
        <w:t xml:space="preserve">GRANT EXECUTE ON </w:t>
      </w:r>
      <w:proofErr w:type="spellStart"/>
      <w:r w:rsidRPr="005C42F1">
        <w:rPr>
          <w:rFonts w:ascii="Courier" w:hAnsi="Courier" w:cs="Courier"/>
          <w:color w:val="0000F0"/>
          <w:sz w:val="12"/>
          <w:lang w:val="en-US"/>
        </w:rPr>
        <w:t>sys.dbms_crypto</w:t>
      </w:r>
      <w:proofErr w:type="spellEnd"/>
      <w:r w:rsidRPr="005C42F1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15"/>
    <w:bookmarkEnd w:id="16"/>
    <w:bookmarkEnd w:id="17"/>
    <w:bookmarkEnd w:id="20"/>
    <w:bookmarkEnd w:id="21"/>
    <w:bookmarkEnd w:id="22"/>
    <w:bookmarkEnd w:id="33"/>
    <w:bookmarkEnd w:id="34"/>
    <w:bookmarkEnd w:id="35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6" w:name="OLE_LINK48"/>
      <w:bookmarkStart w:id="37" w:name="OLE_LINK49"/>
      <w:bookmarkStart w:id="38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9" w:name="OLE_LINK17"/>
      <w:bookmarkStart w:id="40" w:name="OLE_LINK18"/>
      <w:bookmarkStart w:id="41" w:name="OLE_LINK25"/>
      <w:bookmarkStart w:id="42" w:name="OLE_LINK26"/>
      <w:bookmarkStart w:id="43" w:name="OLE_LINK27"/>
      <w:bookmarkStart w:id="44" w:name="OLE_LINK40"/>
      <w:bookmarkStart w:id="45" w:name="OLE_LINK41"/>
      <w:bookmarkStart w:id="46" w:name="OLE_LINK43"/>
      <w:bookmarkStart w:id="47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9"/>
    <w:bookmarkEnd w:id="40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8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6"/>
      <w:bookmarkEnd w:id="37"/>
      <w:bookmarkEnd w:id="38"/>
    </w:p>
    <w:bookmarkEnd w:id="41"/>
    <w:bookmarkEnd w:id="42"/>
    <w:bookmarkEnd w:id="43"/>
    <w:bookmarkEnd w:id="44"/>
    <w:bookmarkEnd w:id="45"/>
    <w:bookmarkEnd w:id="46"/>
    <w:bookmarkEnd w:id="47"/>
    <w:bookmarkEnd w:id="48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9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9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50" w:name="OLE_LINK21"/>
      <w:bookmarkStart w:id="51" w:name="OLE_LINK22"/>
      <w:bookmarkStart w:id="52" w:name="OLE_LINK42"/>
      <w:bookmarkStart w:id="53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50"/>
    <w:bookmarkEnd w:id="51"/>
    <w:bookmarkEnd w:id="52"/>
    <w:bookmarkEnd w:id="53"/>
    <w:p w:rsidR="005524E3" w:rsidRDefault="005524E3" w:rsidP="005524E3">
      <w:pPr>
        <w:rPr>
          <w:lang w:val="en-US"/>
        </w:rPr>
      </w:pPr>
    </w:p>
    <w:p w:rsidR="005524E3" w:rsidRPr="00352632" w:rsidRDefault="005524E3" w:rsidP="005524E3">
      <w:pPr>
        <w:pStyle w:val="Nagwek1"/>
      </w:pPr>
      <w:bookmarkStart w:id="54" w:name="_Toc79301792"/>
      <w:r>
        <w:t>Informacje dla Zaawansowanych użytkowników</w:t>
      </w:r>
      <w:bookmarkEnd w:id="54"/>
    </w:p>
    <w:p w:rsidR="005524E3" w:rsidRPr="00352632" w:rsidRDefault="005524E3" w:rsidP="005524E3">
      <w:pPr>
        <w:pStyle w:val="Nagwek2"/>
      </w:pPr>
      <w:bookmarkStart w:id="55" w:name="_Toc365630675"/>
      <w:bookmarkStart w:id="56" w:name="_Toc79301793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55"/>
      <w:bookmarkEnd w:id="56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57" w:name="_Toc365630676"/>
      <w:bookmarkStart w:id="58" w:name="_Toc79301794"/>
      <w:r w:rsidRPr="00352632">
        <w:t>Instalacja po stronie serwera</w:t>
      </w:r>
      <w:bookmarkEnd w:id="57"/>
      <w:bookmarkEnd w:id="58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59" w:name="_Toc365630677"/>
      <w:bookmarkStart w:id="60" w:name="_Toc79301795"/>
      <w:r w:rsidRPr="00352632">
        <w:t>Instalacja na stacjach roboczych</w:t>
      </w:r>
      <w:bookmarkEnd w:id="59"/>
      <w:bookmarkEnd w:id="60"/>
    </w:p>
    <w:p w:rsidR="005524E3" w:rsidRPr="00352632" w:rsidRDefault="005524E3" w:rsidP="005524E3">
      <w:r w:rsidRPr="00352632">
        <w:t xml:space="preserve">W celu zainstalowania nowej wersji należy pobrać </w:t>
      </w:r>
      <w:r w:rsidR="00646C35">
        <w:t>i uruchomić plik install.exe</w:t>
      </w:r>
      <w:r w:rsidRPr="00352632">
        <w:t xml:space="preserve"> </w:t>
      </w:r>
      <w:r w:rsidR="00967BAA">
        <w:t>ze strony plansoft.org</w:t>
      </w:r>
      <w:r w:rsidR="00646C35">
        <w:t xml:space="preserve"> | Pobierz | Pobierz | Wersja instalacyjna programu</w:t>
      </w:r>
      <w:r w:rsidRPr="00352632">
        <w:t>.</w:t>
      </w:r>
    </w:p>
    <w:p w:rsidR="005524E3" w:rsidRPr="00352632" w:rsidRDefault="005524E3" w:rsidP="00646C35"/>
    <w:p w:rsidR="005524E3" w:rsidRPr="00352632" w:rsidRDefault="005524E3" w:rsidP="005524E3">
      <w:pPr>
        <w:pStyle w:val="Nagwek2"/>
      </w:pPr>
      <w:bookmarkStart w:id="61" w:name="_Toc365630678"/>
      <w:bookmarkStart w:id="62" w:name="_Toc79301796"/>
      <w:r w:rsidRPr="00352632">
        <w:t>Załącznik B - Usługi terminalowe</w:t>
      </w:r>
      <w:bookmarkEnd w:id="61"/>
      <w:bookmarkEnd w:id="62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8037B5" w:rsidRDefault="005524E3" w:rsidP="008037B5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>
      <w:pPr>
        <w:pStyle w:val="Nagwek2"/>
      </w:pPr>
      <w:bookmarkStart w:id="63" w:name="_Toc365630682"/>
      <w:bookmarkStart w:id="64" w:name="_Toc79301797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63"/>
      <w:bookmarkEnd w:id="64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65" w:name="_Toc365630683"/>
      <w:bookmarkStart w:id="66" w:name="_Toc79301798"/>
      <w:r w:rsidRPr="00352632">
        <w:t>Załącznik E - Kilka instalacji plansoft.org w jednej bazie danych</w:t>
      </w:r>
      <w:bookmarkEnd w:id="65"/>
      <w:bookmarkEnd w:id="66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67" w:name="_Toc79301799"/>
      <w:r w:rsidRPr="00352632">
        <w:t>Inne informacje</w:t>
      </w:r>
      <w:bookmarkEnd w:id="67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A7B" w:rsidRDefault="005D2A7B">
      <w:r>
        <w:separator/>
      </w:r>
    </w:p>
  </w:endnote>
  <w:endnote w:type="continuationSeparator" w:id="0">
    <w:p w:rsidR="005D2A7B" w:rsidRDefault="005D2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965BAF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965BAF" w:rsidRPr="00965BAF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A7B" w:rsidRDefault="005D2A7B">
      <w:r>
        <w:separator/>
      </w:r>
    </w:p>
  </w:footnote>
  <w:footnote w:type="continuationSeparator" w:id="0">
    <w:p w:rsidR="005D2A7B" w:rsidRDefault="005D2A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965BAF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94pt;height:55.5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5070"/>
    <w:rsid w:val="006B2E89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lansoft.org/OracleXE112_Win64.zip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MaciejSzymczak/Plansoft.org/blob/master/cd/serverInstall/install.sq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topics/dotnet/utilsoft-086879.html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1AF2B-F373-4C28-B171-351504E36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371</TotalTime>
  <Pages>10</Pages>
  <Words>2154</Words>
  <Characters>12926</Characters>
  <Application>Microsoft Office Word</Application>
  <DocSecurity>0</DocSecurity>
  <Lines>107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15050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78</cp:revision>
  <cp:lastPrinted>2021-08-08T05:58:00Z</cp:lastPrinted>
  <dcterms:created xsi:type="dcterms:W3CDTF">2013-08-30T10:59:00Z</dcterms:created>
  <dcterms:modified xsi:type="dcterms:W3CDTF">2021-08-08T05:58:00Z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