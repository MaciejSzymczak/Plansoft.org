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B11" w:rsidRPr="00F12B11" w:rsidRDefault="00F12B11" w:rsidP="00F12B11">
      <w:pPr>
        <w:pStyle w:val="Nagwek2"/>
        <w:numPr>
          <w:ilvl w:val="0"/>
          <w:numId w:val="0"/>
        </w:numPr>
        <w:jc w:val="center"/>
      </w:pPr>
      <w:bookmarkStart w:id="0" w:name="_Toc121673428"/>
      <w:r>
        <w:t>Plansoft.org</w:t>
      </w:r>
      <w:r>
        <w:t xml:space="preserve"> – rozwiązywanie problemów</w:t>
      </w:r>
      <w:bookmarkEnd w:id="0"/>
    </w:p>
    <w:p w:rsidR="00B83C72" w:rsidRPr="00B83C72" w:rsidRDefault="00B83C72" w:rsidP="00B83C72">
      <w:pPr>
        <w:jc w:val="center"/>
      </w:pPr>
      <w:r w:rsidRPr="00B83C72">
        <w:t>Ostatnia aktualizacja: 202</w:t>
      </w:r>
      <w:r w:rsidR="00F12B11">
        <w:t>2</w:t>
      </w:r>
      <w:r w:rsidRPr="00B83C72">
        <w:t>.</w:t>
      </w:r>
      <w:r w:rsidR="00F12B11">
        <w:t>12</w:t>
      </w:r>
      <w:r w:rsidRPr="00B83C72">
        <w:t>.</w:t>
      </w:r>
      <w:r w:rsidR="00F12B11">
        <w:t>11</w:t>
      </w:r>
    </w:p>
    <w:p w:rsidR="005524E3" w:rsidRPr="00553B83" w:rsidRDefault="005524E3" w:rsidP="005524E3">
      <w:pPr>
        <w:pStyle w:val="Tekstpodstawowy"/>
        <w:jc w:val="center"/>
        <w:rPr>
          <w:b/>
          <w:sz w:val="36"/>
        </w:rPr>
      </w:pPr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Oprogramowanie współpracuje z każdą wersją bazy danych Oracle, włączając darmową wersję XE Edition. Dla początkujących użytkowników zaleca się użycie wersji XE, instalacja tego programu jest bardzo prosta.</w:t>
      </w:r>
      <w:r w:rsidR="006B2E89">
        <w:rPr>
          <w:rFonts w:ascii="Arial" w:hAnsi="Arial" w:cs="Arial"/>
          <w:sz w:val="20"/>
        </w:rPr>
        <w:t xml:space="preserve"> Dla poprawnego działania programu potrzebny jest zainstalowany komponent </w:t>
      </w:r>
      <w:proofErr w:type="spellStart"/>
      <w:r w:rsidR="006B2E89">
        <w:rPr>
          <w:rFonts w:ascii="Arial" w:hAnsi="Arial" w:cs="Arial"/>
          <w:sz w:val="20"/>
        </w:rPr>
        <w:t>oraoledb</w:t>
      </w:r>
      <w:proofErr w:type="spellEnd"/>
      <w:r w:rsidR="006B2E89">
        <w:rPr>
          <w:rFonts w:ascii="Arial" w:hAnsi="Arial" w:cs="Arial"/>
          <w:sz w:val="20"/>
        </w:rPr>
        <w:t xml:space="preserve"> na stacji roboczej.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  <w:r w:rsidRPr="00FF0C04">
        <w:rPr>
          <w:rFonts w:ascii="Arial" w:hAnsi="Arial" w:cs="Arial"/>
          <w:b/>
          <w:sz w:val="20"/>
        </w:rPr>
        <w:t xml:space="preserve">Firma Software </w:t>
      </w:r>
      <w:proofErr w:type="spellStart"/>
      <w:r w:rsidRPr="00FF0C04">
        <w:rPr>
          <w:rFonts w:ascii="Arial" w:hAnsi="Arial" w:cs="Arial"/>
          <w:b/>
          <w:sz w:val="20"/>
        </w:rPr>
        <w:t>Factory</w:t>
      </w:r>
      <w:proofErr w:type="spellEnd"/>
      <w:r w:rsidRPr="00FF0C04">
        <w:rPr>
          <w:rFonts w:ascii="Arial" w:hAnsi="Arial" w:cs="Arial"/>
          <w:b/>
          <w:sz w:val="20"/>
        </w:rPr>
        <w:t xml:space="preserve"> bezpłatnie zainstaluje oprogramowanie Plansoft.org oraz serwer bazy danych Oracle lub pomoże w instalacji</w:t>
      </w:r>
      <w:r w:rsidR="004920C9">
        <w:rPr>
          <w:rFonts w:ascii="Arial" w:hAnsi="Arial" w:cs="Arial"/>
          <w:b/>
          <w:sz w:val="20"/>
        </w:rPr>
        <w:t>, również w wersji demo</w:t>
      </w:r>
      <w:r w:rsidRPr="00FF0C04">
        <w:rPr>
          <w:rFonts w:ascii="Arial" w:hAnsi="Arial" w:cs="Arial"/>
          <w:b/>
          <w:sz w:val="20"/>
        </w:rPr>
        <w:t>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</w:p>
    <w:p w:rsidR="00F12B11" w:rsidRDefault="005524E3">
      <w:pPr>
        <w:pStyle w:val="Spistreci2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83C72">
        <w:rPr>
          <w:rFonts w:ascii="Arial" w:hAnsi="Arial" w:cs="Arial"/>
          <w:b/>
          <w:sz w:val="20"/>
        </w:rPr>
        <w:fldChar w:fldCharType="begin"/>
      </w:r>
      <w:r w:rsidRPr="00B83C72">
        <w:rPr>
          <w:rFonts w:ascii="Arial" w:hAnsi="Arial" w:cs="Arial"/>
          <w:b/>
          <w:sz w:val="20"/>
        </w:rPr>
        <w:instrText xml:space="preserve"> TOC \o "1-4" \h \z \u </w:instrText>
      </w:r>
      <w:r w:rsidRPr="00B83C72">
        <w:rPr>
          <w:rFonts w:ascii="Arial" w:hAnsi="Arial" w:cs="Arial"/>
          <w:b/>
          <w:sz w:val="20"/>
        </w:rPr>
        <w:fldChar w:fldCharType="separate"/>
      </w:r>
      <w:hyperlink w:anchor="_Toc121673428" w:history="1">
        <w:r w:rsidR="00F12B11" w:rsidRPr="00F90928">
          <w:rPr>
            <w:rStyle w:val="Hipercze"/>
            <w:noProof/>
          </w:rPr>
          <w:t>Plansoft.org – rozwiązywanie problemów</w:t>
        </w:r>
        <w:r w:rsidR="00F12B11">
          <w:rPr>
            <w:noProof/>
            <w:webHidden/>
          </w:rPr>
          <w:tab/>
        </w:r>
        <w:r w:rsidR="00F12B11">
          <w:rPr>
            <w:noProof/>
            <w:webHidden/>
          </w:rPr>
          <w:fldChar w:fldCharType="begin"/>
        </w:r>
        <w:r w:rsidR="00F12B11">
          <w:rPr>
            <w:noProof/>
            <w:webHidden/>
          </w:rPr>
          <w:instrText xml:space="preserve"> PAGEREF _Toc121673428 \h </w:instrText>
        </w:r>
        <w:r w:rsidR="00F12B11">
          <w:rPr>
            <w:noProof/>
            <w:webHidden/>
          </w:rPr>
        </w:r>
        <w:r w:rsidR="00F12B11">
          <w:rPr>
            <w:noProof/>
            <w:webHidden/>
          </w:rPr>
          <w:fldChar w:fldCharType="separate"/>
        </w:r>
        <w:r w:rsidR="00F12B11">
          <w:rPr>
            <w:noProof/>
            <w:webHidden/>
          </w:rPr>
          <w:t>1</w:t>
        </w:r>
        <w:r w:rsidR="00F12B11">
          <w:rPr>
            <w:noProof/>
            <w:webHidden/>
          </w:rPr>
          <w:fldChar w:fldCharType="end"/>
        </w:r>
      </w:hyperlink>
    </w:p>
    <w:bookmarkStart w:id="1" w:name="_GoBack"/>
    <w:bookmarkEnd w:id="1"/>
    <w:p w:rsidR="00F12B11" w:rsidRDefault="00F12B11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90928">
        <w:rPr>
          <w:rStyle w:val="Hipercze"/>
          <w:noProof/>
        </w:rPr>
        <w:fldChar w:fldCharType="begin"/>
      </w:r>
      <w:r w:rsidRPr="00F90928">
        <w:rPr>
          <w:rStyle w:val="Hipercze"/>
          <w:noProof/>
        </w:rPr>
        <w:instrText xml:space="preserve"> </w:instrText>
      </w:r>
      <w:r>
        <w:rPr>
          <w:noProof/>
        </w:rPr>
        <w:instrText>HYPERLINK \l "_Toc121673429"</w:instrText>
      </w:r>
      <w:r w:rsidRPr="00F90928">
        <w:rPr>
          <w:rStyle w:val="Hipercze"/>
          <w:noProof/>
        </w:rPr>
        <w:instrText xml:space="preserve"> </w:instrText>
      </w:r>
      <w:r w:rsidRPr="00F90928">
        <w:rPr>
          <w:rStyle w:val="Hipercze"/>
          <w:noProof/>
        </w:rPr>
      </w:r>
      <w:r w:rsidRPr="00F90928">
        <w:rPr>
          <w:rStyle w:val="Hipercze"/>
          <w:noProof/>
        </w:rPr>
        <w:fldChar w:fldCharType="separate"/>
      </w:r>
      <w:r w:rsidRPr="00F90928">
        <w:rPr>
          <w:rStyle w:val="Hipercze"/>
          <w:noProof/>
        </w:rPr>
        <w:t>1.1.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F90928">
        <w:rPr>
          <w:rStyle w:val="Hipercze"/>
          <w:noProof/>
        </w:rPr>
        <w:t>Rozwiązywanie problemów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_Toc121673429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1</w:t>
      </w:r>
      <w:r>
        <w:rPr>
          <w:noProof/>
          <w:webHidden/>
        </w:rPr>
        <w:fldChar w:fldCharType="end"/>
      </w:r>
      <w:r w:rsidRPr="00F90928">
        <w:rPr>
          <w:rStyle w:val="Hipercze"/>
          <w:noProof/>
        </w:rPr>
        <w:fldChar w:fldCharType="end"/>
      </w:r>
    </w:p>
    <w:p w:rsidR="00F12B11" w:rsidRDefault="00F12B11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30" w:history="1">
        <w:r w:rsidRPr="00F90928">
          <w:rPr>
            <w:rStyle w:val="Hipercze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0928">
          <w:rPr>
            <w:rStyle w:val="Hipercze"/>
            <w:noProof/>
          </w:rPr>
          <w:t>Dla wnikliwych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_Toc121673430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F12B11" w:rsidRDefault="00F12B11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31" w:history="1">
        <w:r w:rsidRPr="00F90928">
          <w:rPr>
            <w:rStyle w:val="Hipercze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0928">
          <w:rPr>
            <w:rStyle w:val="Hipercze"/>
            <w:noProof/>
          </w:rPr>
          <w:t>Załacznik D – Zaawansowana konfiguracja stacji roboczej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_Toc121673431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12B11" w:rsidRDefault="00F12B11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32" w:history="1">
        <w:r w:rsidRPr="00F90928">
          <w:rPr>
            <w:rStyle w:val="Hipercze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0928">
          <w:rPr>
            <w:rStyle w:val="Hipercze"/>
            <w:noProof/>
          </w:rPr>
          <w:t>Załącznik E - Kilka instalacji plansoft.org w jednej bazie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_Toc121673432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12B11" w:rsidRDefault="00F12B11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673433" w:history="1">
        <w:r w:rsidRPr="00F90928">
          <w:rPr>
            <w:rStyle w:val="Hipercze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90928">
          <w:rPr>
            <w:rStyle w:val="Hipercze"/>
            <w:noProof/>
          </w:rPr>
          <w:t>Inne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_Toc121673433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10F8" w:rsidRDefault="005524E3" w:rsidP="00F12B11">
      <w:pPr>
        <w:pStyle w:val="Nagwek1"/>
        <w:numPr>
          <w:ilvl w:val="0"/>
          <w:numId w:val="0"/>
        </w:numPr>
        <w:ind w:left="432" w:hanging="432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B83C72">
        <w:rPr>
          <w:rFonts w:cs="Arial"/>
          <w:sz w:val="20"/>
        </w:rPr>
        <w:fldChar w:fldCharType="end"/>
      </w:r>
      <w:r w:rsidR="00F12B1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:rsidR="00B210F8" w:rsidRDefault="00B210F8" w:rsidP="00B210F8">
      <w:pPr>
        <w:pStyle w:val="Nagwek2"/>
      </w:pPr>
      <w:bookmarkStart w:id="2" w:name="_Toc121673429"/>
      <w:r>
        <w:t>Rozwiązywanie problemów</w:t>
      </w:r>
      <w:bookmarkEnd w:id="2"/>
    </w:p>
    <w:p w:rsidR="00B210F8" w:rsidRDefault="00B210F8" w:rsidP="00B210F8"/>
    <w:p w:rsidR="009246D4" w:rsidRDefault="009246D4" w:rsidP="009246D4">
      <w:pPr>
        <w:pStyle w:val="NormalnyWeb"/>
        <w:spacing w:beforeAutospacing="0" w:after="0" w:afterAutospacing="0"/>
        <w:ind w:left="720"/>
        <w:rPr>
          <w:rFonts w:ascii="Arial" w:hAnsi="Arial"/>
          <w:sz w:val="20"/>
          <w:szCs w:val="20"/>
          <w:lang w:val="pl-PL" w:eastAsia="pl-PL"/>
        </w:rPr>
      </w:pPr>
      <w:r>
        <w:rPr>
          <w:rFonts w:ascii="Arial" w:hAnsi="Arial"/>
          <w:sz w:val="20"/>
          <w:szCs w:val="20"/>
          <w:lang w:val="pl-PL" w:eastAsia="pl-PL"/>
        </w:rPr>
        <w:t>Upewnij się, że instalowano klienta Oracle 32bit.</w:t>
      </w:r>
    </w:p>
    <w:p w:rsidR="00B210F8" w:rsidRPr="008C6F73" w:rsidRDefault="00B210F8" w:rsidP="009246D4">
      <w:pPr>
        <w:pStyle w:val="NormalnyWeb"/>
        <w:spacing w:beforeAutospacing="0" w:after="0" w:afterAutospacing="0"/>
        <w:ind w:left="720"/>
        <w:rPr>
          <w:rFonts w:ascii="Arial" w:hAnsi="Arial"/>
          <w:sz w:val="20"/>
          <w:szCs w:val="20"/>
          <w:lang w:val="pl-PL" w:eastAsia="pl-PL"/>
        </w:rPr>
      </w:pPr>
      <w:r w:rsidRPr="008C6F73">
        <w:rPr>
          <w:rFonts w:ascii="Arial" w:hAnsi="Arial"/>
          <w:sz w:val="20"/>
          <w:szCs w:val="20"/>
          <w:lang w:val="pl-PL" w:eastAsia="pl-PL"/>
        </w:rPr>
        <w:t>Nie możesz połączyć się z serwerem</w:t>
      </w:r>
      <w:r w:rsidR="009246D4">
        <w:rPr>
          <w:rFonts w:ascii="Arial" w:hAnsi="Arial"/>
          <w:sz w:val="20"/>
          <w:szCs w:val="20"/>
          <w:lang w:val="pl-PL" w:eastAsia="pl-PL"/>
        </w:rPr>
        <w:t xml:space="preserve"> i pracujesz w domenie</w:t>
      </w:r>
      <w:r w:rsidRPr="008C6F73">
        <w:rPr>
          <w:rFonts w:ascii="Arial" w:hAnsi="Arial"/>
          <w:sz w:val="20"/>
          <w:szCs w:val="20"/>
          <w:lang w:val="pl-PL" w:eastAsia="pl-PL"/>
        </w:rPr>
        <w:t xml:space="preserve">? Sprawdź, czy port bazy danych jest otwarty w ustawieniach firewall, z reguły jest to port 1521. Nadal problem?  Jeżeli komputer jest podłączony do domeny, należy zmienić wartość NTS na NONE w pliku </w:t>
      </w:r>
      <w:proofErr w:type="spellStart"/>
      <w:r w:rsidRPr="008C6F73">
        <w:rPr>
          <w:rFonts w:ascii="Arial" w:hAnsi="Arial"/>
          <w:sz w:val="20"/>
          <w:szCs w:val="20"/>
          <w:lang w:val="pl-PL" w:eastAsia="pl-PL"/>
        </w:rPr>
        <w:t>sqlnet.ora</w:t>
      </w:r>
      <w:proofErr w:type="spellEnd"/>
      <w:r w:rsidRPr="008C6F73">
        <w:rPr>
          <w:rFonts w:ascii="Arial" w:hAnsi="Arial"/>
          <w:sz w:val="20"/>
          <w:szCs w:val="20"/>
          <w:lang w:val="pl-PL" w:eastAsia="pl-PL"/>
        </w:rPr>
        <w:t>, o tutaj:</w:t>
      </w:r>
    </w:p>
    <w:p w:rsidR="00B210F8" w:rsidRPr="00D370C4" w:rsidRDefault="00B210F8" w:rsidP="00B210F8">
      <w:pPr>
        <w:pStyle w:val="NormalnyWeb"/>
        <w:spacing w:beforeAutospacing="0" w:after="0" w:afterAutospacing="0"/>
        <w:rPr>
          <w:lang w:val="pl-PL"/>
        </w:rPr>
      </w:pPr>
    </w:p>
    <w:tbl>
      <w:tblPr>
        <w:tblW w:w="8747" w:type="dxa"/>
        <w:tblInd w:w="7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7"/>
      </w:tblGrid>
      <w:tr w:rsidR="00B210F8" w:rsidRPr="00F12B11" w:rsidTr="0034373C">
        <w:tc>
          <w:tcPr>
            <w:tcW w:w="8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sqlnet.ora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Network Configuration File: D:\app\jwisniewski\product\11.2.0\client_1\network\admin\sqlnet.ora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Generated by Oracle configuration tools.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This file is actually generated by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netca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 But if customers choose to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install "Software Only", this file wont exist and without the native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authentication, they will not be able to connect to the database on NT.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SQLNET.AUTHENTICATION_SERVICES= (</w:t>
            </w:r>
            <w:r w:rsidRPr="008E23A6">
              <w:rPr>
                <w:rFonts w:ascii="Arial" w:hAnsi="Arial" w:cs="Arial"/>
                <w:b/>
                <w:color w:val="000000"/>
                <w:sz w:val="20"/>
                <w:szCs w:val="20"/>
                <w:shd w:val="clear" w:color="auto" w:fill="FFFFFF"/>
              </w:rPr>
              <w:t>NONE</w:t>
            </w: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)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 w:line="0" w:lineRule="atLeast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NAMES.DIRECTORY_PATH= (TNSNAMES, EZCONNECT)</w:t>
            </w:r>
          </w:p>
        </w:tc>
      </w:tr>
    </w:tbl>
    <w:p w:rsidR="00B210F8" w:rsidRPr="00B210F8" w:rsidRDefault="00B210F8" w:rsidP="00B210F8">
      <w:pPr>
        <w:rPr>
          <w:lang w:val="en-GB"/>
        </w:rPr>
      </w:pPr>
    </w:p>
    <w:p w:rsidR="00B210F8" w:rsidRDefault="00B210F8" w:rsidP="00B210F8">
      <w:pPr>
        <w:pStyle w:val="Nagwek2"/>
      </w:pPr>
      <w:bookmarkStart w:id="3" w:name="_Toc121673430"/>
      <w:r>
        <w:t>Dla wnikliwych</w:t>
      </w:r>
      <w:bookmarkEnd w:id="3"/>
    </w:p>
    <w:p w:rsidR="00B210F8" w:rsidRPr="00B210F8" w:rsidRDefault="00B210F8" w:rsidP="00B210F8">
      <w:pPr>
        <w:pStyle w:val="Akapitzlist"/>
        <w:rPr>
          <w:lang w:val="pl-PL"/>
        </w:rPr>
      </w:pPr>
      <w:r>
        <w:rPr>
          <w:lang w:val="pl-PL"/>
        </w:rPr>
        <w:t xml:space="preserve">ODAC – nie zalecane. </w:t>
      </w:r>
      <w:r w:rsidRPr="00B210F8">
        <w:rPr>
          <w:lang w:val="pl-PL"/>
        </w:rPr>
        <w:t xml:space="preserve">Aby uniknąć instalacji pełnego klienta Oracle możesz też spróbować zainstalować </w:t>
      </w:r>
      <w:r w:rsidRPr="00B210F8">
        <w:rPr>
          <w:b/>
          <w:lang w:val="pl-PL"/>
        </w:rPr>
        <w:t>ODTwithODAC122010.zip/Setup.exe</w:t>
      </w:r>
      <w:r w:rsidRPr="00B210F8">
        <w:rPr>
          <w:lang w:val="pl-PL"/>
        </w:rPr>
        <w:t>. Jednak z moich testów wynika, że oprogramowanie to ma błędy.</w:t>
      </w:r>
    </w:p>
    <w:p w:rsidR="00B210F8" w:rsidRPr="00EE24DD" w:rsidRDefault="00B210F8" w:rsidP="00B210F8">
      <w:pPr>
        <w:ind w:left="708"/>
      </w:pPr>
      <w:r>
        <w:lastRenderedPageBreak/>
        <w:t xml:space="preserve">Plik można pobrać ze strony </w:t>
      </w:r>
      <w:hyperlink r:id="rId9" w:history="1">
        <w:r w:rsidRPr="00EE24DD">
          <w:rPr>
            <w:rStyle w:val="Hipercze"/>
          </w:rPr>
          <w:t>http://www.oracle.com/technetwork/topics/dotnet/utilsoft-086879.html</w:t>
        </w:r>
      </w:hyperlink>
      <w:r w:rsidRPr="00EE24DD">
        <w:t xml:space="preserve"> </w:t>
      </w:r>
    </w:p>
    <w:p w:rsidR="00B210F8" w:rsidRPr="00EE24DD" w:rsidRDefault="00B210F8" w:rsidP="00B210F8">
      <w:pPr>
        <w:ind w:left="708"/>
        <w:rPr>
          <w:lang w:val="en-GB"/>
        </w:rPr>
      </w:pPr>
      <w:r w:rsidRPr="00EE24DD">
        <w:rPr>
          <w:lang w:val="en-GB"/>
        </w:rPr>
        <w:t>(32-bit Oracle Data Access Components (ODAC) with Oracle Developer Tools for Visual Studio)</w:t>
      </w:r>
    </w:p>
    <w:p w:rsidR="00B210F8" w:rsidRDefault="00B210F8" w:rsidP="00B210F8">
      <w:pPr>
        <w:ind w:left="708"/>
        <w:rPr>
          <w:lang w:val="en-GB"/>
        </w:rPr>
      </w:pPr>
    </w:p>
    <w:p w:rsidR="00B210F8" w:rsidRDefault="00B210F8" w:rsidP="00B210F8">
      <w:pPr>
        <w:ind w:left="708"/>
      </w:pPr>
      <w:r>
        <w:t>Zaakceptuj ustawienia domyślne, instaluj tylko komponent Oracle Provider for OLE DB</w:t>
      </w:r>
    </w:p>
    <w:p w:rsidR="00B210F8" w:rsidRDefault="00B210F8" w:rsidP="00B210F8">
      <w:pPr>
        <w:ind w:left="1416"/>
      </w:pPr>
      <w:r>
        <w:rPr>
          <w:noProof/>
        </w:rPr>
        <w:drawing>
          <wp:inline distT="0" distB="0" distL="0" distR="0" wp14:anchorId="0B16D178" wp14:editId="056E9C13">
            <wp:extent cx="5287107" cy="132205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023" cy="13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F8" w:rsidRDefault="00B210F8" w:rsidP="00B210F8"/>
    <w:tbl>
      <w:tblPr>
        <w:tblStyle w:val="Tabela-Siatka"/>
        <w:tblW w:w="8047" w:type="dxa"/>
        <w:tblInd w:w="1416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7"/>
      </w:tblGrid>
      <w:tr w:rsidR="00B210F8" w:rsidTr="0034373C">
        <w:tc>
          <w:tcPr>
            <w:tcW w:w="8047" w:type="dxa"/>
            <w:shd w:val="clear" w:color="auto" w:fill="D9D9D9" w:themeFill="background1" w:themeFillShade="D9"/>
          </w:tcPr>
          <w:p w:rsidR="00B210F8" w:rsidRDefault="00B210F8" w:rsidP="0034373C">
            <w:pPr>
              <w:rPr>
                <w:noProof/>
              </w:rPr>
            </w:pPr>
            <w:r>
              <w:t xml:space="preserve">W razie stwierdzenia błędów w funkcjonowaniu oprogramowania należy wykonać instalację klienta za pomocą pliku </w:t>
            </w:r>
            <w:r w:rsidRPr="0065410E">
              <w:t>win</w:t>
            </w:r>
            <w:r w:rsidRPr="00C0031A">
              <w:t>32</w:t>
            </w:r>
            <w:r w:rsidRPr="0065410E">
              <w:t>_11gR2_client.zi</w:t>
            </w:r>
            <w:r w:rsidRPr="0065410E">
              <w:rPr>
                <w:noProof/>
              </w:rPr>
              <w:t>p</w:t>
            </w:r>
            <w:r>
              <w:rPr>
                <w:noProof/>
              </w:rPr>
              <w:t xml:space="preserve"> (koniecznie wersja 32bitowa!).</w:t>
            </w:r>
          </w:p>
          <w:p w:rsidR="00B210F8" w:rsidRDefault="00B210F8" w:rsidP="0034373C">
            <w:pPr>
              <w:rPr>
                <w:noProof/>
              </w:rPr>
            </w:pPr>
          </w:p>
          <w:p w:rsidR="00B210F8" w:rsidRDefault="00B210F8" w:rsidP="0034373C">
            <w:pPr>
              <w:rPr>
                <w:noProof/>
              </w:rPr>
            </w:pPr>
            <w:r>
              <w:rPr>
                <w:noProof/>
              </w:rPr>
              <w:t>Więcej na ten temat:</w:t>
            </w:r>
          </w:p>
          <w:p w:rsidR="00B210F8" w:rsidRPr="00461201" w:rsidRDefault="00B210F8" w:rsidP="0034373C">
            <w:r>
              <w:t xml:space="preserve">Podczas instalacji oprogramowania </w:t>
            </w:r>
            <w:hyperlink r:id="rId11" w:history="1">
              <w:r w:rsidRPr="0026105B">
                <w:rPr>
                  <w:rStyle w:val="Hipercze"/>
                </w:rPr>
                <w:t>ODTwithODAC121024.zip</w:t>
              </w:r>
            </w:hyperlink>
            <w:r w:rsidRPr="0026105B">
              <w:t xml:space="preserve"> </w:t>
            </w:r>
            <w:r>
              <w:t xml:space="preserve">okazało się, że instalator </w:t>
            </w:r>
            <w:r w:rsidRPr="0026105B">
              <w:t xml:space="preserve">posiada niskopoziomowy błąd polegający na tym, że wyniki zapytań, nawet tak prostych jak </w:t>
            </w:r>
            <w:proofErr w:type="spellStart"/>
            <w:r w:rsidRPr="0026105B">
              <w:t>select</w:t>
            </w:r>
            <w:proofErr w:type="spellEnd"/>
            <w:r w:rsidRPr="0026105B">
              <w:t xml:space="preserve"> * from </w:t>
            </w:r>
            <w:proofErr w:type="spellStart"/>
            <w:r w:rsidRPr="0026105B">
              <w:t>forms</w:t>
            </w:r>
            <w:proofErr w:type="spellEnd"/>
            <w:r w:rsidRPr="0026105B">
              <w:t xml:space="preserve"> są nieprawidłowe (zwracanych było 300 rekordów: 100 prawidłowych następnie pono</w:t>
            </w:r>
            <w:r>
              <w:t>w</w:t>
            </w:r>
            <w:r w:rsidRPr="0026105B">
              <w:t>nie 100 tych samych rekordów i ponownie 100 tych samych rekordów)</w:t>
            </w:r>
            <w:r w:rsidRPr="00461201">
              <w:t xml:space="preserve">. </w:t>
            </w:r>
          </w:p>
        </w:tc>
      </w:tr>
    </w:tbl>
    <w:p w:rsidR="00475241" w:rsidRDefault="00475241" w:rsidP="00814387">
      <w:pPr>
        <w:pStyle w:val="Nagwek2"/>
        <w:numPr>
          <w:ilvl w:val="0"/>
          <w:numId w:val="0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:rsidR="005524E3" w:rsidRPr="00BD2CC7" w:rsidRDefault="005524E3" w:rsidP="005524E3">
      <w:pPr>
        <w:rPr>
          <w:vanish/>
        </w:rPr>
      </w:pPr>
    </w:p>
    <w:p w:rsidR="00F74706" w:rsidRPr="00F74706" w:rsidRDefault="00F74706" w:rsidP="005524E3"/>
    <w:p w:rsidR="00F74706" w:rsidRPr="00524493" w:rsidRDefault="00F74706" w:rsidP="00F74706">
      <w:pPr>
        <w:rPr>
          <w:b/>
          <w:vanish/>
        </w:rPr>
      </w:pPr>
      <w:bookmarkStart w:id="4" w:name="_Toc365630675"/>
      <w:r w:rsidRPr="00524493">
        <w:rPr>
          <w:b/>
          <w:vanish/>
        </w:rPr>
        <w:t>W razie problemów</w:t>
      </w:r>
    </w:p>
    <w:p w:rsidR="00F74706" w:rsidRDefault="00F74706" w:rsidP="00F74706">
      <w:pPr>
        <w:rPr>
          <w:vanish/>
        </w:rPr>
      </w:pPr>
    </w:p>
    <w:p w:rsidR="00F74706" w:rsidRPr="00814387" w:rsidRDefault="00F74706" w:rsidP="00F74706">
      <w:pPr>
        <w:rPr>
          <w:vanish/>
        </w:rPr>
      </w:pPr>
      <w:r w:rsidRPr="00814387">
        <w:rPr>
          <w:vanish/>
        </w:rPr>
        <w:t>Jeżeli podczas instalacji pojawi się następujący komunikat o błędzie</w:t>
      </w:r>
    </w:p>
    <w:p w:rsidR="00F74706" w:rsidRPr="00BD2CC7" w:rsidRDefault="00F74706" w:rsidP="00F74706">
      <w:pPr>
        <w:rPr>
          <w:vanish/>
        </w:rPr>
      </w:pPr>
      <w:r w:rsidRPr="00BD2CC7">
        <w:rPr>
          <w:noProof/>
          <w:vanish/>
        </w:rPr>
        <w:drawing>
          <wp:inline distT="0" distB="0" distL="0" distR="0" wp14:anchorId="6A824F83" wp14:editId="24313CE4">
            <wp:extent cx="3035935" cy="1104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706" w:rsidRPr="00BD2CC7" w:rsidRDefault="00F74706" w:rsidP="00F74706">
      <w:pPr>
        <w:rPr>
          <w:vanish/>
        </w:rPr>
      </w:pPr>
      <w:r w:rsidRPr="00BD2CC7">
        <w:rPr>
          <w:vanish/>
        </w:rPr>
        <w:t xml:space="preserve">Wówczas znajdź na dysku plik </w:t>
      </w:r>
      <w:bookmarkStart w:id="5" w:name="OLE_LINK4"/>
      <w:bookmarkStart w:id="6" w:name="OLE_LINK5"/>
      <w:bookmarkStart w:id="7" w:name="OLE_LINK6"/>
      <w:r w:rsidRPr="00BD2CC7">
        <w:rPr>
          <w:vanish/>
        </w:rPr>
        <w:t>OracleMTSRecoveryService.reg</w:t>
      </w:r>
      <w:bookmarkEnd w:id="5"/>
      <w:bookmarkEnd w:id="6"/>
      <w:bookmarkEnd w:id="7"/>
      <w:r w:rsidRPr="00BD2CC7">
        <w:rPr>
          <w:vanish/>
        </w:rPr>
        <w:t>, skopiuj ten plik i zmień nazwę na KEY_XE. Następnie naciśnij przycisk OK. Instalacja zostanie zakończona pomyślnie.</w:t>
      </w:r>
    </w:p>
    <w:p w:rsidR="00F74706" w:rsidRPr="00BD2CC7" w:rsidRDefault="00F74706" w:rsidP="00F74706">
      <w:pPr>
        <w:rPr>
          <w:vanish/>
        </w:rPr>
      </w:pPr>
      <w:r w:rsidRPr="00BD2CC7">
        <w:rPr>
          <w:noProof/>
          <w:vanish/>
        </w:rPr>
        <w:drawing>
          <wp:inline distT="0" distB="0" distL="0" distR="0" wp14:anchorId="0FF9CAAD" wp14:editId="7CE10C23">
            <wp:extent cx="5164531" cy="2402704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43" cy="24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706" w:rsidRPr="00C87AE1" w:rsidRDefault="00F74706" w:rsidP="00C87AE1">
      <w:pPr>
        <w:pStyle w:val="Tekstpodstawowy"/>
      </w:pPr>
    </w:p>
    <w:bookmarkEnd w:id="4"/>
    <w:p w:rsidR="005524E3" w:rsidRPr="00352632" w:rsidRDefault="005524E3" w:rsidP="00646C35"/>
    <w:p w:rsidR="005524E3" w:rsidRPr="00352632" w:rsidRDefault="005524E3" w:rsidP="005524E3">
      <w:pPr>
        <w:pStyle w:val="Nagwek2"/>
      </w:pPr>
      <w:bookmarkStart w:id="8" w:name="_Toc365630682"/>
      <w:bookmarkStart w:id="9" w:name="_Toc121673431"/>
      <w:proofErr w:type="spellStart"/>
      <w:r w:rsidRPr="00352632">
        <w:t>Załacznik</w:t>
      </w:r>
      <w:proofErr w:type="spellEnd"/>
      <w:r w:rsidRPr="00352632">
        <w:t xml:space="preserve"> D – Zaawansowana konfiguracja stacji roboczej</w:t>
      </w:r>
      <w:bookmarkEnd w:id="8"/>
      <w:bookmarkEnd w:id="9"/>
    </w:p>
    <w:p w:rsidR="005524E3" w:rsidRPr="00352632" w:rsidRDefault="005524E3" w:rsidP="005524E3">
      <w:pPr>
        <w:numPr>
          <w:ilvl w:val="0"/>
          <w:numId w:val="11"/>
        </w:numPr>
      </w:pPr>
      <w:r w:rsidRPr="00352632">
        <w:t>Uruchom skrypt dostosowujący konfigurację system dla potrzeb uczelni, przychodni lekarskiej lub dla potrzeb RCP ( polecenie @</w:t>
      </w:r>
      <w:proofErr w:type="spellStart"/>
      <w:r w:rsidRPr="00352632">
        <w:t>nazwa_pliku.sql</w:t>
      </w:r>
      <w:proofErr w:type="spellEnd"/>
      <w:r w:rsidRPr="00352632">
        <w:t xml:space="preserve"> ).</w:t>
      </w:r>
    </w:p>
    <w:p w:rsidR="005524E3" w:rsidRPr="00352632" w:rsidRDefault="005524E3" w:rsidP="005524E3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5524E3" w:rsidTr="009275DB">
        <w:tc>
          <w:tcPr>
            <w:tcW w:w="4611" w:type="dxa"/>
            <w:shd w:val="pct12" w:color="auto" w:fill="auto"/>
          </w:tcPr>
          <w:p w:rsidR="005524E3" w:rsidRDefault="005524E3" w:rsidP="009275DB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5524E3" w:rsidRDefault="005524E3" w:rsidP="009275DB">
            <w:r>
              <w:t>Wówczas uruchom skrypt</w:t>
            </w:r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initial_setup_SZKOLA.sql</w:t>
            </w:r>
            <w:proofErr w:type="spellEnd"/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5524E3" w:rsidRDefault="005524E3" w:rsidP="009275DB"/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751C26">
              <w:t>initial_setup_RCP.sql</w:t>
            </w:r>
            <w:proofErr w:type="spellEnd"/>
          </w:p>
          <w:p w:rsidR="005524E3" w:rsidRDefault="005524E3" w:rsidP="009275DB"/>
        </w:tc>
      </w:tr>
    </w:tbl>
    <w:p w:rsidR="005524E3" w:rsidRDefault="005524E3" w:rsidP="005524E3">
      <w:pPr>
        <w:ind w:left="720"/>
      </w:pPr>
    </w:p>
    <w:p w:rsidR="005524E3" w:rsidRPr="002E46E0" w:rsidRDefault="005524E3" w:rsidP="005524E3">
      <w:pPr>
        <w:ind w:left="720"/>
      </w:pPr>
      <w:r>
        <w:br w:type="page"/>
      </w:r>
    </w:p>
    <w:p w:rsidR="005524E3" w:rsidRDefault="005524E3" w:rsidP="005524E3">
      <w:pPr>
        <w:ind w:left="720"/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 xml:space="preserve">Uruchom plik </w:t>
      </w:r>
      <w:r w:rsidRPr="00352632">
        <w:rPr>
          <w:rFonts w:ascii="Courier New" w:hAnsi="Courier New" w:cs="Courier New"/>
        </w:rPr>
        <w:t xml:space="preserve">C:\Program </w:t>
      </w:r>
      <w:proofErr w:type="spellStart"/>
      <w:r w:rsidRPr="00352632">
        <w:rPr>
          <w:rFonts w:ascii="Courier New" w:hAnsi="Courier New" w:cs="Courier New"/>
        </w:rPr>
        <w:t>Files</w:t>
      </w:r>
      <w:proofErr w:type="spellEnd"/>
      <w:r w:rsidRPr="00352632">
        <w:rPr>
          <w:rFonts w:ascii="Courier New" w:hAnsi="Courier New" w:cs="Courier New"/>
        </w:rPr>
        <w:t>\</w:t>
      </w:r>
      <w:proofErr w:type="spellStart"/>
      <w:r w:rsidRPr="00352632">
        <w:rPr>
          <w:rFonts w:ascii="Courier New" w:hAnsi="Courier New" w:cs="Courier New"/>
        </w:rPr>
        <w:t>Soft</w:t>
      </w:r>
      <w:proofErr w:type="spellEnd"/>
      <w:r w:rsidRPr="00352632">
        <w:rPr>
          <w:rFonts w:ascii="Courier New" w:hAnsi="Courier New" w:cs="Courier New"/>
        </w:rPr>
        <w:t>\Planowanie\</w:t>
      </w:r>
      <w:proofErr w:type="spellStart"/>
      <w:r w:rsidRPr="00352632">
        <w:rPr>
          <w:rFonts w:ascii="Courier New" w:hAnsi="Courier New" w:cs="Courier New"/>
        </w:rPr>
        <w:t>Reg.Reg</w:t>
      </w:r>
      <w:proofErr w:type="spellEnd"/>
      <w:r w:rsidRPr="00352632">
        <w:t xml:space="preserve"> (plik z </w:t>
      </w:r>
      <w:proofErr w:type="spellStart"/>
      <w:r w:rsidRPr="00352632">
        <w:t>prefigurowalnymi</w:t>
      </w:r>
      <w:proofErr w:type="spellEnd"/>
      <w:r w:rsidRPr="00352632">
        <w:t xml:space="preserve"> ustawieniami dla rozkładów w </w:t>
      </w:r>
      <w:proofErr w:type="spellStart"/>
      <w:r w:rsidRPr="00352632">
        <w:t>html</w:t>
      </w:r>
      <w:proofErr w:type="spellEnd"/>
      <w:r w:rsidRPr="00352632">
        <w:t>)</w:t>
      </w:r>
    </w:p>
    <w:p w:rsidR="005524E3" w:rsidRPr="00352632" w:rsidRDefault="005524E3" w:rsidP="005524E3">
      <w:pPr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>Zaloguj się do aplikacji na użytkownika PLANNER w celu weryfikacji poprawności instalacji.</w:t>
      </w:r>
    </w:p>
    <w:p w:rsidR="005524E3" w:rsidRPr="00352632" w:rsidRDefault="005524E3" w:rsidP="005524E3">
      <w:pPr>
        <w:jc w:val="both"/>
      </w:pPr>
    </w:p>
    <w:p w:rsidR="005524E3" w:rsidRDefault="005524E3" w:rsidP="005524E3">
      <w:pPr>
        <w:numPr>
          <w:ilvl w:val="0"/>
          <w:numId w:val="11"/>
        </w:numPr>
        <w:jc w:val="both"/>
      </w:pPr>
      <w:r w:rsidRPr="00352632">
        <w:t xml:space="preserve">(Jeżeli Klientem jest uczelnia, możesz ominąć ten krok) Ustaw profil klienta. </w:t>
      </w:r>
      <w:r>
        <w:t xml:space="preserve">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5524E3" w:rsidRDefault="005524E3" w:rsidP="005524E3">
      <w:pPr>
        <w:jc w:val="both"/>
      </w:pPr>
    </w:p>
    <w:p w:rsidR="005524E3" w:rsidRPr="00796EB2" w:rsidRDefault="005524E3" w:rsidP="005524E3">
      <w:pPr>
        <w:jc w:val="right"/>
      </w:pPr>
      <w:r>
        <w:rPr>
          <w:noProof/>
        </w:rPr>
        <w:drawing>
          <wp:inline distT="0" distB="0" distL="0" distR="0" wp14:anchorId="7C5EFB9E" wp14:editId="62E7DABA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352632" w:rsidRDefault="005524E3" w:rsidP="005524E3">
      <w:pPr>
        <w:pStyle w:val="Nagwek2"/>
      </w:pPr>
      <w:bookmarkStart w:id="10" w:name="_Toc365630683"/>
      <w:bookmarkStart w:id="11" w:name="_Toc121673432"/>
      <w:r w:rsidRPr="00352632">
        <w:t>Załącznik E - Kilka instalacji plansoft.org w jednej bazie danych</w:t>
      </w:r>
      <w:bookmarkEnd w:id="10"/>
      <w:bookmarkEnd w:id="11"/>
    </w:p>
    <w:p w:rsidR="005524E3" w:rsidRPr="00352632" w:rsidRDefault="005524E3" w:rsidP="005524E3">
      <w:r w:rsidRPr="00352632">
        <w:t xml:space="preserve">Istnieje możliwość utworzenia kilku niezależnych instalacji systemu plansoft.org w ramach ten samej bazy danych. </w:t>
      </w:r>
    </w:p>
    <w:p w:rsidR="005524E3" w:rsidRPr="00352632" w:rsidRDefault="005524E3" w:rsidP="005524E3">
      <w:r w:rsidRPr="00352632">
        <w:t>Utworzenie nowej instalacji może być korzystne w następujących przypadkach:</w:t>
      </w:r>
    </w:p>
    <w:p w:rsidR="005524E3" w:rsidRPr="00352632" w:rsidRDefault="005524E3" w:rsidP="005524E3">
      <w:r w:rsidRPr="00352632">
        <w:t>- potrzeba utworzenia oddzielnego środowiska dla szkoleń;</w:t>
      </w:r>
    </w:p>
    <w:p w:rsidR="005524E3" w:rsidRPr="00352632" w:rsidRDefault="005524E3" w:rsidP="005524E3">
      <w:r w:rsidRPr="00352632">
        <w:t>- potrzeba utworzenia oddzielnego środowiska do testów;</w:t>
      </w:r>
    </w:p>
    <w:p w:rsidR="005524E3" w:rsidRPr="00352632" w:rsidRDefault="005524E3" w:rsidP="005524E3">
      <w:r w:rsidRPr="00352632">
        <w:t xml:space="preserve">- potrzeba utworzenia własnej instalacji na własne potrzeby. </w:t>
      </w:r>
    </w:p>
    <w:p w:rsidR="005524E3" w:rsidRPr="00352632" w:rsidRDefault="005524E3" w:rsidP="005524E3"/>
    <w:p w:rsidR="005524E3" w:rsidRPr="00352632" w:rsidRDefault="005524E3" w:rsidP="005524E3">
      <w:r w:rsidRPr="00352632">
        <w:t>Jeżeli nowa instalacji będzie używana wyłącznie w celach testowych, to nie ma potrzeby zakupu dodatkowej licencji użytkownika końcowego.</w:t>
      </w:r>
    </w:p>
    <w:p w:rsidR="005524E3" w:rsidRPr="00352632" w:rsidRDefault="005524E3" w:rsidP="005524E3"/>
    <w:p w:rsidR="005524E3" w:rsidRPr="00352632" w:rsidRDefault="005524E3" w:rsidP="005524E3">
      <w:r w:rsidRPr="00352632">
        <w:t>Ważne ! Pamiętaj, że w normalnym trybie pracy wszyscy użytkownicy systemu korzystają z tej samej instalacji plansoft.org, nie ma potrzeby tworzenia oddzielnych instalacji. Ponadto nie ma prostej metody na scalenie danych z kilku instancji plansoft.org.</w:t>
      </w:r>
    </w:p>
    <w:p w:rsidR="005524E3" w:rsidRPr="00352632" w:rsidRDefault="005524E3" w:rsidP="005524E3"/>
    <w:p w:rsidR="005524E3" w:rsidRPr="00352632" w:rsidRDefault="005524E3" w:rsidP="005524E3">
      <w:r w:rsidRPr="00352632">
        <w:t>Ważne ! Przed wykonaniem środowiska testowego zaktualizuj oprogramowanie na wszystkich stacjach roboczych oraz zawartość serwera bazy danych zgodnie z najaktualniejszymi zaleceniami producenta.</w:t>
      </w:r>
    </w:p>
    <w:p w:rsidR="005524E3" w:rsidRPr="00352632" w:rsidRDefault="005524E3" w:rsidP="005524E3"/>
    <w:p w:rsidR="005524E3" w:rsidRPr="00352632" w:rsidRDefault="005524E3" w:rsidP="005524E3">
      <w:r w:rsidRPr="00352632">
        <w:t>W celu utworzenia drugiej i kolejnej instalacji postępuj zgodnie z następującą procedurą:</w:t>
      </w:r>
    </w:p>
    <w:p w:rsidR="005524E3" w:rsidRPr="00352632" w:rsidRDefault="005524E3" w:rsidP="005524E3"/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2632">
        <w:rPr>
          <w:b/>
        </w:rPr>
        <w:t>1/ Za pomocą programu SQLPLUS utwórz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86538F">
        <w:rPr>
          <w:rFonts w:ascii="Courier" w:hAnsi="Courier" w:cs="Courier"/>
          <w:color w:val="0000F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92194C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alter system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lang w:val="en-US"/>
        </w:rPr>
        <w:t xml:space="preserve">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92194C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2/ Utwórz kopię danych systemu plansoft.org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</w:rPr>
        <w:t>EXP PLANNER</w:t>
      </w:r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>dmp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3/ Skopiuj kopię do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352632">
        <w:rPr>
          <w:rFonts w:ascii="Courier" w:hAnsi="Courier" w:cs="Courier"/>
          <w:color w:val="000000"/>
        </w:rPr>
        <w:t>imp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plannerpriv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 xml:space="preserve">dmp </w:t>
      </w:r>
      <w:proofErr w:type="spellStart"/>
      <w:r w:rsidRPr="00352632">
        <w:rPr>
          <w:rFonts w:ascii="Courier" w:hAnsi="Courier" w:cs="Courier"/>
          <w:color w:val="000000"/>
        </w:rPr>
        <w:t>fromuser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touser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4/ Z pomocą programu SQLPLUS zmień nazwę administratora systemu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  <w:lang w:val="en-GB"/>
        </w:rPr>
        <w:t xml:space="preserve"> </w:t>
      </w:r>
      <w:proofErr w:type="spellStart"/>
      <w:r w:rsidRPr="00352632">
        <w:rPr>
          <w:rFonts w:ascii="Courier" w:hAnsi="Courier" w:cs="Courier"/>
          <w:color w:val="0000F0"/>
        </w:rPr>
        <w:t>commit</w:t>
      </w:r>
      <w:proofErr w:type="spellEnd"/>
      <w:r w:rsidRPr="00352632">
        <w:rPr>
          <w:rFonts w:ascii="Courier" w:hAnsi="Courier" w:cs="Courier"/>
          <w:color w:val="0000F0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F0"/>
        </w:rPr>
        <w:t>end;</w:t>
      </w:r>
    </w:p>
    <w:p w:rsidR="005524E3" w:rsidRPr="00352632" w:rsidRDefault="005524E3" w:rsidP="005524E3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r w:rsidRPr="00352632">
        <w:t xml:space="preserve">Zastanawiasz się, do którego schematu będą podłączani inni użytkownicy - do </w:t>
      </w:r>
      <w:proofErr w:type="spellStart"/>
      <w:r w:rsidRPr="00352632">
        <w:t>planner</w:t>
      </w:r>
      <w:proofErr w:type="spellEnd"/>
      <w:r w:rsidRPr="00352632">
        <w:t xml:space="preserve"> czy do </w:t>
      </w:r>
      <w:proofErr w:type="spellStart"/>
      <w:r w:rsidRPr="00352632">
        <w:t>plannerpriv</w:t>
      </w:r>
      <w:proofErr w:type="spellEnd"/>
      <w:r w:rsidRPr="00352632">
        <w:t xml:space="preserve"> ?</w:t>
      </w:r>
    </w:p>
    <w:p w:rsidR="005524E3" w:rsidRPr="00352632" w:rsidRDefault="005524E3" w:rsidP="005524E3">
      <w:r w:rsidRPr="00352632">
        <w:t>Użytkownicy będą podłączani do tego schematu, dla którego utworzono synonimy publiczne.</w:t>
      </w:r>
    </w:p>
    <w:p w:rsidR="005524E3" w:rsidRPr="00352632" w:rsidRDefault="005524E3" w:rsidP="005524E3"/>
    <w:p w:rsidR="005524E3" w:rsidRPr="00352632" w:rsidRDefault="005524E3" w:rsidP="005524E3">
      <w:pPr>
        <w:pStyle w:val="Nagwek2"/>
      </w:pPr>
      <w:bookmarkStart w:id="12" w:name="_Toc121673433"/>
      <w:r w:rsidRPr="00352632">
        <w:t>Inne informacje</w:t>
      </w:r>
      <w:bookmarkEnd w:id="12"/>
    </w:p>
    <w:p w:rsidR="00B20DA2" w:rsidRDefault="005524E3" w:rsidP="00475241">
      <w:pPr>
        <w:spacing w:line="360" w:lineRule="auto"/>
      </w:pPr>
      <w:r w:rsidRPr="00352632">
        <w:t xml:space="preserve">Dla każdego użytkownika aplikacji </w:t>
      </w:r>
      <w:r w:rsidRPr="00352632">
        <w:rPr>
          <w:i/>
        </w:rPr>
        <w:t xml:space="preserve">Plansoft.org </w:t>
      </w:r>
      <w:r w:rsidRPr="00352632">
        <w:t xml:space="preserve">tworzony jest użytkownik w bazie danych </w:t>
      </w:r>
      <w:r w:rsidRPr="00352632">
        <w:rPr>
          <w:i/>
        </w:rPr>
        <w:t>Oracle</w:t>
      </w:r>
      <w:r w:rsidRPr="00352632">
        <w:t xml:space="preserve"> (o ile uprzednio taki użytkownik nie istnieje). Dla autoryzacji (zob. moduł autoryzacje) nie jest tworzony użytkownik w bazie danych </w:t>
      </w:r>
      <w:r w:rsidRPr="00352632">
        <w:rPr>
          <w:i/>
        </w:rPr>
        <w:t>Oracle</w:t>
      </w:r>
      <w:r w:rsidRPr="00352632">
        <w:t>.</w:t>
      </w:r>
    </w:p>
    <w:sectPr w:rsidR="00B20DA2" w:rsidSect="00CC2DA8">
      <w:headerReference w:type="default" r:id="rId15"/>
      <w:footerReference w:type="default" r:id="rId16"/>
      <w:headerReference w:type="first" r:id="rId17"/>
      <w:footerReference w:type="first" r:id="rId18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3FFB" w:rsidRDefault="00BF3FFB">
      <w:r>
        <w:separator/>
      </w:r>
    </w:p>
  </w:endnote>
  <w:endnote w:type="continuationSeparator" w:id="0">
    <w:p w:rsidR="00BF3FFB" w:rsidRDefault="00BF3F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F12B11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F12B11" w:rsidRPr="00F12B11">
            <w:rPr>
              <w:rStyle w:val="Numerstrony"/>
              <w:noProof/>
            </w:rPr>
            <w:t>5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3FFB" w:rsidRDefault="00BF3FFB">
      <w:r>
        <w:separator/>
      </w:r>
    </w:p>
  </w:footnote>
  <w:footnote w:type="continuationSeparator" w:id="0">
    <w:p w:rsidR="00BF3FFB" w:rsidRDefault="00BF3F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7DD1" w:rsidRPr="00E97DD1" w:rsidRDefault="0056467A" w:rsidP="00E97DD1">
    <w:pPr>
      <w:pStyle w:val="Nagwek"/>
      <w:pBdr>
        <w:bottom w:val="single" w:sz="4" w:space="1" w:color="auto"/>
      </w:pBdr>
      <w:tabs>
        <w:tab w:val="center" w:pos="9498"/>
      </w:tabs>
      <w:jc w:val="right"/>
      <w:rPr>
        <w:i/>
      </w:rPr>
    </w:pP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4E495A">
      <w:rPr>
        <w:i/>
      </w:rPr>
      <w:t>Instrukcja instalacji aplikacji PlanSoft</w:t>
    </w:r>
    <w:r>
      <w:rPr>
        <w:i/>
      </w:rPr>
      <w:fldChar w:fldCharType="end"/>
    </w:r>
    <w:r w:rsidR="00E97DD1">
      <w:rPr>
        <w:i/>
      </w:rPr>
      <w:t>.org</w:t>
    </w:r>
  </w:p>
  <w:p w:rsidR="0056467A" w:rsidRDefault="0056467A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3.9pt;height:55.3pt" o:bullet="t">
        <v:imagedata r:id="rId1" o:title="redcrow_small"/>
      </v:shape>
    </w:pict>
  </w:numPicBullet>
  <w:abstractNum w:abstractNumId="0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24F04E31"/>
    <w:multiLevelType w:val="hybridMultilevel"/>
    <w:tmpl w:val="1B4EE9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8B2816"/>
    <w:multiLevelType w:val="hybridMultilevel"/>
    <w:tmpl w:val="25C8C8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EB050D"/>
    <w:multiLevelType w:val="hybridMultilevel"/>
    <w:tmpl w:val="D7CA087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7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74EC4D01"/>
    <w:multiLevelType w:val="hybridMultilevel"/>
    <w:tmpl w:val="BA6419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E1719B4"/>
    <w:multiLevelType w:val="hybridMultilevel"/>
    <w:tmpl w:val="0A523C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14"/>
  </w:num>
  <w:num w:numId="4">
    <w:abstractNumId w:val="15"/>
  </w:num>
  <w:num w:numId="5">
    <w:abstractNumId w:val="8"/>
  </w:num>
  <w:num w:numId="6">
    <w:abstractNumId w:val="1"/>
  </w:num>
  <w:num w:numId="7">
    <w:abstractNumId w:val="2"/>
  </w:num>
  <w:num w:numId="8">
    <w:abstractNumId w:val="11"/>
  </w:num>
  <w:num w:numId="9">
    <w:abstractNumId w:val="10"/>
  </w:num>
  <w:num w:numId="10">
    <w:abstractNumId w:val="17"/>
  </w:num>
  <w:num w:numId="11">
    <w:abstractNumId w:val="7"/>
  </w:num>
  <w:num w:numId="12">
    <w:abstractNumId w:val="9"/>
  </w:num>
  <w:num w:numId="13">
    <w:abstractNumId w:val="12"/>
  </w:num>
  <w:num w:numId="14">
    <w:abstractNumId w:val="10"/>
  </w:num>
  <w:num w:numId="15">
    <w:abstractNumId w:val="13"/>
  </w:num>
  <w:num w:numId="16">
    <w:abstractNumId w:val="5"/>
  </w:num>
  <w:num w:numId="17">
    <w:abstractNumId w:val="3"/>
  </w:num>
  <w:num w:numId="18">
    <w:abstractNumId w:val="4"/>
  </w:num>
  <w:num w:numId="19">
    <w:abstractNumId w:val="16"/>
  </w:num>
  <w:num w:numId="20">
    <w:abstractNumId w:val="18"/>
  </w:num>
  <w:num w:numId="21">
    <w:abstractNumId w:val="10"/>
  </w:num>
  <w:num w:numId="22">
    <w:abstractNumId w:val="10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3E1B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53B3E"/>
    <w:rsid w:val="00175344"/>
    <w:rsid w:val="00177192"/>
    <w:rsid w:val="00196FE6"/>
    <w:rsid w:val="001B2B8C"/>
    <w:rsid w:val="001B7011"/>
    <w:rsid w:val="001C0C16"/>
    <w:rsid w:val="001C2DFA"/>
    <w:rsid w:val="001C3CE5"/>
    <w:rsid w:val="001C64FD"/>
    <w:rsid w:val="001C6731"/>
    <w:rsid w:val="001C748F"/>
    <w:rsid w:val="001D6292"/>
    <w:rsid w:val="001D73BB"/>
    <w:rsid w:val="001E496C"/>
    <w:rsid w:val="001E7442"/>
    <w:rsid w:val="001E77F4"/>
    <w:rsid w:val="002019FF"/>
    <w:rsid w:val="00203408"/>
    <w:rsid w:val="00203A1C"/>
    <w:rsid w:val="00211286"/>
    <w:rsid w:val="00212D16"/>
    <w:rsid w:val="00217166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47FC"/>
    <w:rsid w:val="00266C0C"/>
    <w:rsid w:val="002744B6"/>
    <w:rsid w:val="00276CE7"/>
    <w:rsid w:val="00280D3F"/>
    <w:rsid w:val="002850CD"/>
    <w:rsid w:val="00294904"/>
    <w:rsid w:val="002A560A"/>
    <w:rsid w:val="002B6722"/>
    <w:rsid w:val="002B7D88"/>
    <w:rsid w:val="002C7C4C"/>
    <w:rsid w:val="002D06FC"/>
    <w:rsid w:val="002D1559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8258B"/>
    <w:rsid w:val="0038308E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61201"/>
    <w:rsid w:val="00467B2B"/>
    <w:rsid w:val="00474ED7"/>
    <w:rsid w:val="00475241"/>
    <w:rsid w:val="00480406"/>
    <w:rsid w:val="00487783"/>
    <w:rsid w:val="004920C9"/>
    <w:rsid w:val="00492519"/>
    <w:rsid w:val="0049443C"/>
    <w:rsid w:val="004A10C4"/>
    <w:rsid w:val="004B68B1"/>
    <w:rsid w:val="004C3FA4"/>
    <w:rsid w:val="004E0549"/>
    <w:rsid w:val="004E495A"/>
    <w:rsid w:val="00507BA1"/>
    <w:rsid w:val="0052172A"/>
    <w:rsid w:val="00523CDD"/>
    <w:rsid w:val="00524493"/>
    <w:rsid w:val="005302B7"/>
    <w:rsid w:val="00532BDF"/>
    <w:rsid w:val="00534E1F"/>
    <w:rsid w:val="005354A2"/>
    <w:rsid w:val="00542297"/>
    <w:rsid w:val="00543E17"/>
    <w:rsid w:val="005452DA"/>
    <w:rsid w:val="005524E3"/>
    <w:rsid w:val="00553B83"/>
    <w:rsid w:val="005560D6"/>
    <w:rsid w:val="0056467A"/>
    <w:rsid w:val="0056596C"/>
    <w:rsid w:val="0057007C"/>
    <w:rsid w:val="0058430D"/>
    <w:rsid w:val="005852DA"/>
    <w:rsid w:val="005A47E1"/>
    <w:rsid w:val="005B2BF6"/>
    <w:rsid w:val="005B6C0A"/>
    <w:rsid w:val="005C42F1"/>
    <w:rsid w:val="005C49A9"/>
    <w:rsid w:val="005C5BEE"/>
    <w:rsid w:val="005D2A7B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4294A"/>
    <w:rsid w:val="00646C35"/>
    <w:rsid w:val="0065221F"/>
    <w:rsid w:val="00654BC1"/>
    <w:rsid w:val="00670E4F"/>
    <w:rsid w:val="0068181C"/>
    <w:rsid w:val="006868BA"/>
    <w:rsid w:val="006A5070"/>
    <w:rsid w:val="006B2E89"/>
    <w:rsid w:val="006C0856"/>
    <w:rsid w:val="00702CDF"/>
    <w:rsid w:val="00703A05"/>
    <w:rsid w:val="00707D6C"/>
    <w:rsid w:val="0071148B"/>
    <w:rsid w:val="00711ADD"/>
    <w:rsid w:val="0072029E"/>
    <w:rsid w:val="00737F9D"/>
    <w:rsid w:val="00740882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977"/>
    <w:rsid w:val="00795ADF"/>
    <w:rsid w:val="00796857"/>
    <w:rsid w:val="00796EB2"/>
    <w:rsid w:val="007A41CA"/>
    <w:rsid w:val="007B437A"/>
    <w:rsid w:val="007B7017"/>
    <w:rsid w:val="007E5619"/>
    <w:rsid w:val="007F1F4F"/>
    <w:rsid w:val="007F5798"/>
    <w:rsid w:val="007F64C2"/>
    <w:rsid w:val="008032B4"/>
    <w:rsid w:val="008037B5"/>
    <w:rsid w:val="008059D3"/>
    <w:rsid w:val="008073AF"/>
    <w:rsid w:val="00810122"/>
    <w:rsid w:val="00810BDE"/>
    <w:rsid w:val="00814387"/>
    <w:rsid w:val="008306E8"/>
    <w:rsid w:val="0083262E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6538F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C5379"/>
    <w:rsid w:val="008C6F73"/>
    <w:rsid w:val="008D21E8"/>
    <w:rsid w:val="008D600B"/>
    <w:rsid w:val="008D6AA2"/>
    <w:rsid w:val="008E5E2B"/>
    <w:rsid w:val="008F5501"/>
    <w:rsid w:val="009019B9"/>
    <w:rsid w:val="00903D2F"/>
    <w:rsid w:val="00906A1F"/>
    <w:rsid w:val="0091411B"/>
    <w:rsid w:val="00920566"/>
    <w:rsid w:val="0092194C"/>
    <w:rsid w:val="009246D4"/>
    <w:rsid w:val="009314F0"/>
    <w:rsid w:val="00937E36"/>
    <w:rsid w:val="00944438"/>
    <w:rsid w:val="009525A1"/>
    <w:rsid w:val="00956F46"/>
    <w:rsid w:val="00960DEE"/>
    <w:rsid w:val="00963D0B"/>
    <w:rsid w:val="00965BAF"/>
    <w:rsid w:val="00967197"/>
    <w:rsid w:val="00967BAA"/>
    <w:rsid w:val="0097627D"/>
    <w:rsid w:val="009764CE"/>
    <w:rsid w:val="00982E68"/>
    <w:rsid w:val="0098364B"/>
    <w:rsid w:val="0099453F"/>
    <w:rsid w:val="009A0491"/>
    <w:rsid w:val="009B571C"/>
    <w:rsid w:val="009C059C"/>
    <w:rsid w:val="009C077D"/>
    <w:rsid w:val="009D2FF2"/>
    <w:rsid w:val="009D66EF"/>
    <w:rsid w:val="00A10793"/>
    <w:rsid w:val="00A135DC"/>
    <w:rsid w:val="00A15B36"/>
    <w:rsid w:val="00A21DA4"/>
    <w:rsid w:val="00A24A92"/>
    <w:rsid w:val="00A26372"/>
    <w:rsid w:val="00A434E0"/>
    <w:rsid w:val="00A46587"/>
    <w:rsid w:val="00A4723B"/>
    <w:rsid w:val="00A517E2"/>
    <w:rsid w:val="00A51CE0"/>
    <w:rsid w:val="00A709BF"/>
    <w:rsid w:val="00A765F9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8ED"/>
    <w:rsid w:val="00B03C81"/>
    <w:rsid w:val="00B06EF9"/>
    <w:rsid w:val="00B10727"/>
    <w:rsid w:val="00B1558E"/>
    <w:rsid w:val="00B20DA2"/>
    <w:rsid w:val="00B210F8"/>
    <w:rsid w:val="00B443FE"/>
    <w:rsid w:val="00B4458F"/>
    <w:rsid w:val="00B664E0"/>
    <w:rsid w:val="00B83C72"/>
    <w:rsid w:val="00B86D8F"/>
    <w:rsid w:val="00B926CA"/>
    <w:rsid w:val="00BA0875"/>
    <w:rsid w:val="00BB04E7"/>
    <w:rsid w:val="00BC43BA"/>
    <w:rsid w:val="00BD1CB0"/>
    <w:rsid w:val="00BD2CC7"/>
    <w:rsid w:val="00BE05BC"/>
    <w:rsid w:val="00BF0777"/>
    <w:rsid w:val="00BF3FFB"/>
    <w:rsid w:val="00C06E4A"/>
    <w:rsid w:val="00C07587"/>
    <w:rsid w:val="00C11B74"/>
    <w:rsid w:val="00C16091"/>
    <w:rsid w:val="00C32EDD"/>
    <w:rsid w:val="00C33890"/>
    <w:rsid w:val="00C612F8"/>
    <w:rsid w:val="00C63234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87AE1"/>
    <w:rsid w:val="00C97F95"/>
    <w:rsid w:val="00CB3252"/>
    <w:rsid w:val="00CC2DA8"/>
    <w:rsid w:val="00CC4293"/>
    <w:rsid w:val="00CD5390"/>
    <w:rsid w:val="00CF2FE4"/>
    <w:rsid w:val="00CF7533"/>
    <w:rsid w:val="00D0325F"/>
    <w:rsid w:val="00D17457"/>
    <w:rsid w:val="00D21A92"/>
    <w:rsid w:val="00D30497"/>
    <w:rsid w:val="00D32B27"/>
    <w:rsid w:val="00D370C4"/>
    <w:rsid w:val="00D52933"/>
    <w:rsid w:val="00D73021"/>
    <w:rsid w:val="00D7567B"/>
    <w:rsid w:val="00D75BAC"/>
    <w:rsid w:val="00D82645"/>
    <w:rsid w:val="00D851A6"/>
    <w:rsid w:val="00D869BA"/>
    <w:rsid w:val="00D90D77"/>
    <w:rsid w:val="00D95605"/>
    <w:rsid w:val="00DC2905"/>
    <w:rsid w:val="00DC7AC4"/>
    <w:rsid w:val="00DE1A2C"/>
    <w:rsid w:val="00DE6D3D"/>
    <w:rsid w:val="00DE7227"/>
    <w:rsid w:val="00DF48A8"/>
    <w:rsid w:val="00DF56F1"/>
    <w:rsid w:val="00E03307"/>
    <w:rsid w:val="00E03FBF"/>
    <w:rsid w:val="00E15BB4"/>
    <w:rsid w:val="00E333E6"/>
    <w:rsid w:val="00E401F4"/>
    <w:rsid w:val="00E420C9"/>
    <w:rsid w:val="00E457CD"/>
    <w:rsid w:val="00E52FE4"/>
    <w:rsid w:val="00E54640"/>
    <w:rsid w:val="00E56BD6"/>
    <w:rsid w:val="00E97DD1"/>
    <w:rsid w:val="00E97EDD"/>
    <w:rsid w:val="00EA37B6"/>
    <w:rsid w:val="00EB680F"/>
    <w:rsid w:val="00ED0341"/>
    <w:rsid w:val="00EE24DD"/>
    <w:rsid w:val="00EF216B"/>
    <w:rsid w:val="00F024C6"/>
    <w:rsid w:val="00F04588"/>
    <w:rsid w:val="00F05C7D"/>
    <w:rsid w:val="00F12B11"/>
    <w:rsid w:val="00F168EF"/>
    <w:rsid w:val="00F17374"/>
    <w:rsid w:val="00F2369A"/>
    <w:rsid w:val="00F3179F"/>
    <w:rsid w:val="00F44A2A"/>
    <w:rsid w:val="00F459B7"/>
    <w:rsid w:val="00F51C07"/>
    <w:rsid w:val="00F5319D"/>
    <w:rsid w:val="00F744B4"/>
    <w:rsid w:val="00F74706"/>
    <w:rsid w:val="00F91322"/>
    <w:rsid w:val="00FB6A86"/>
    <w:rsid w:val="00FB72A9"/>
    <w:rsid w:val="00FC3F3B"/>
    <w:rsid w:val="00FC7930"/>
    <w:rsid w:val="00FD4764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racle.com/technetwork/topics/dotnet/utilsoft-086879.html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oracle.com/technetwork/topics/dotnet/utilsoft-086879.html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7DB6B7-5190-4C1F-B28A-C8486FE50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379</TotalTime>
  <Pages>5</Pages>
  <Words>984</Words>
  <Characters>5909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Company/>
  <LinksUpToDate>false</LinksUpToDate>
  <CharactersWithSpaces>6880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creator>admin</dc:creator>
  <cp:lastModifiedBy>Maciek</cp:lastModifiedBy>
  <cp:revision>87</cp:revision>
  <cp:lastPrinted>2021-08-09T05:18:00Z</cp:lastPrinted>
  <dcterms:created xsi:type="dcterms:W3CDTF">2013-08-30T10:59:00Z</dcterms:created>
  <dcterms:modified xsi:type="dcterms:W3CDTF">2022-12-11T16:50:00Z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