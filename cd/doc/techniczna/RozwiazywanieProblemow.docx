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B11" w:rsidRPr="00F12B11" w:rsidRDefault="00F12B11" w:rsidP="00F12B11">
      <w:pPr>
        <w:pStyle w:val="Nagwek2"/>
        <w:numPr>
          <w:ilvl w:val="0"/>
          <w:numId w:val="0"/>
        </w:numPr>
        <w:jc w:val="center"/>
      </w:pPr>
      <w:bookmarkStart w:id="0" w:name="_Toc157835700"/>
      <w:r>
        <w:t>Plansoft.org – rozwiązywanie problemów</w:t>
      </w:r>
      <w:bookmarkEnd w:id="0"/>
    </w:p>
    <w:p w:rsidR="00B83C72" w:rsidRPr="00B83C72" w:rsidRDefault="00B83C72" w:rsidP="00B83C72">
      <w:pPr>
        <w:jc w:val="center"/>
      </w:pPr>
      <w:r w:rsidRPr="00B83C72">
        <w:t>Ostatnia aktualizacja: 202</w:t>
      </w:r>
      <w:r w:rsidR="00F12B11">
        <w:t>2</w:t>
      </w:r>
      <w:r w:rsidRPr="00B83C72">
        <w:t>.</w:t>
      </w:r>
      <w:r w:rsidR="00F12B11">
        <w:t>12</w:t>
      </w:r>
      <w:r w:rsidRPr="00B83C72">
        <w:t>.</w:t>
      </w:r>
      <w:r w:rsidR="00F12B11">
        <w:t>11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9D453F" w:rsidRDefault="005524E3">
      <w:pPr>
        <w:pStyle w:val="Spistreci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157835700" w:history="1">
        <w:r w:rsidR="009D453F" w:rsidRPr="006808FC">
          <w:rPr>
            <w:rStyle w:val="Hipercze"/>
            <w:noProof/>
          </w:rPr>
          <w:t>Plansoft.org – rozwiązywanie problemów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_Toc157835700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1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1" w:history="1">
        <w:r w:rsidRPr="006808FC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2" w:history="1">
        <w:r w:rsidRPr="006808FC">
          <w:rPr>
            <w:rStyle w:val="Hipercze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Dostawca nie zost</w:t>
        </w:r>
        <w:r w:rsidRPr="006808FC">
          <w:rPr>
            <w:rStyle w:val="Hipercze"/>
            <w:noProof/>
          </w:rPr>
          <w:t>a</w:t>
        </w:r>
        <w:r w:rsidRPr="006808FC">
          <w:rPr>
            <w:rStyle w:val="Hipercze"/>
            <w:noProof/>
          </w:rPr>
          <w:t>ł zainstalowany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3" w:history="1">
        <w:r w:rsidRPr="006808FC">
          <w:rPr>
            <w:rStyle w:val="Hipercze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  <w:shd w:val="clear" w:color="auto" w:fill="EEEEEE"/>
          </w:rPr>
          <w:t>ORA-12638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4" w:history="1">
        <w:r w:rsidRPr="006808FC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Dla wnikliwych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5" w:history="1">
        <w:r w:rsidRPr="006808FC">
          <w:rPr>
            <w:rStyle w:val="Hipercze"/>
            <w:rFonts w:ascii="Source Sans Pro" w:hAnsi="Source Sans Pro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Jak s</w:t>
        </w:r>
        <w:r w:rsidRPr="006808FC">
          <w:rPr>
            <w:rStyle w:val="Hipercze"/>
            <w:noProof/>
          </w:rPr>
          <w:t>p</w:t>
        </w:r>
        <w:r w:rsidRPr="006808FC">
          <w:rPr>
            <w:rStyle w:val="Hipercze"/>
            <w:noProof/>
          </w:rPr>
          <w:t>rawdzić, c</w:t>
        </w:r>
        <w:r w:rsidRPr="006808FC">
          <w:rPr>
            <w:rStyle w:val="Hipercze"/>
            <w:noProof/>
          </w:rPr>
          <w:t>z</w:t>
        </w:r>
        <w:r w:rsidRPr="006808FC">
          <w:rPr>
            <w:rStyle w:val="Hipercze"/>
            <w:noProof/>
          </w:rPr>
          <w:t>y został poprawnie zainstalowany „</w:t>
        </w:r>
        <w:r w:rsidRPr="006808FC">
          <w:rPr>
            <w:rStyle w:val="Hipercze"/>
            <w:rFonts w:ascii="Source Sans Pro" w:hAnsi="Source Sans Pro"/>
            <w:noProof/>
            <w:shd w:val="clear" w:color="auto" w:fill="FFFFFF"/>
          </w:rPr>
          <w:t>The 32 bit Oracle Provider for OLE DB”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6" w:history="1">
        <w:r w:rsidRPr="006808FC">
          <w:rPr>
            <w:rStyle w:val="Hipercze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Załacznik D – Zaawansowana konfiguracja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7" w:history="1">
        <w:r w:rsidRPr="006808FC">
          <w:rPr>
            <w:rStyle w:val="Hipercze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Załącznik E - Kilka instalacji plansoft.org w jednej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D453F" w:rsidRDefault="009D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8" w:history="1">
        <w:r w:rsidRPr="006808FC">
          <w:rPr>
            <w:rStyle w:val="Hipercze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808FC">
          <w:rPr>
            <w:rStyle w:val="Hipercze"/>
            <w:noProof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_Toc157835708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0F8" w:rsidRDefault="005524E3" w:rsidP="00F12B11">
      <w:pPr>
        <w:pStyle w:val="Nagwek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83C72">
        <w:rPr>
          <w:rFonts w:cs="Arial"/>
          <w:sz w:val="20"/>
        </w:rPr>
        <w:fldChar w:fldCharType="end"/>
      </w:r>
      <w:r w:rsidR="00F12B1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B210F8" w:rsidRDefault="00B210F8" w:rsidP="00B210F8">
      <w:pPr>
        <w:pStyle w:val="Nagwek2"/>
      </w:pPr>
      <w:bookmarkStart w:id="1" w:name="_Toc157835701"/>
      <w:r>
        <w:t>Rozwiązywanie problemów</w:t>
      </w:r>
      <w:bookmarkEnd w:id="1"/>
    </w:p>
    <w:p w:rsidR="006A3A7E" w:rsidRDefault="006A3A7E" w:rsidP="007E657D">
      <w:pPr>
        <w:pStyle w:val="Nagwek3"/>
        <w:rPr>
          <w:sz w:val="20"/>
        </w:rPr>
      </w:pPr>
      <w:bookmarkStart w:id="2" w:name="_Toc157835702"/>
      <w:r>
        <w:rPr>
          <w:sz w:val="20"/>
        </w:rPr>
        <w:t>Dostawca nie został zainstalowany</w:t>
      </w:r>
      <w:bookmarkEnd w:id="2"/>
    </w:p>
    <w:p w:rsidR="006A3A7E" w:rsidRDefault="006A3A7E" w:rsidP="006A3A7E">
      <w:pPr>
        <w:pStyle w:val="Tekstpodstawowy"/>
      </w:pPr>
    </w:p>
    <w:p w:rsidR="006A3A7E" w:rsidRDefault="006A3A7E" w:rsidP="006A3A7E">
      <w:pPr>
        <w:pStyle w:val="Tekstpodstawowy"/>
      </w:pPr>
      <w:r>
        <w:t xml:space="preserve">Przeprowadź instalację klienta Oracle zgodnie z opisem, koniecznie ze składnikiem </w:t>
      </w:r>
      <w:proofErr w:type="spellStart"/>
      <w:r>
        <w:t>oraoledb</w:t>
      </w:r>
      <w:proofErr w:type="spellEnd"/>
      <w:r>
        <w:t xml:space="preserve"> 32bit.</w:t>
      </w:r>
    </w:p>
    <w:p w:rsidR="009D453F" w:rsidRDefault="0022478C" w:rsidP="006A3A7E">
      <w:pPr>
        <w:pStyle w:val="Tekstpodstawowy"/>
      </w:pPr>
      <w:r>
        <w:t>Użyj tego skryptu, aby przetestować działanie oraoledb32</w:t>
      </w:r>
      <w:bookmarkStart w:id="3" w:name="_GoBack"/>
      <w:bookmarkEnd w:id="3"/>
    </w:p>
    <w:p w:rsidR="009D453F" w:rsidRDefault="009D453F" w:rsidP="009D453F">
      <w:pPr>
        <w:pStyle w:val="Tekstpodstawowy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23"/>
      </w:tblGrid>
      <w:tr w:rsidR="009D453F" w:rsidRPr="009D453F" w:rsidTr="0034729D">
        <w:tc>
          <w:tcPr>
            <w:tcW w:w="9223" w:type="dxa"/>
          </w:tcPr>
          <w:p w:rsidR="009D453F" w:rsidRPr="006B7985" w:rsidRDefault="009D453F" w:rsidP="0034729D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  <w:r w:rsidRPr="006B7985">
              <w:rPr>
                <w:rFonts w:ascii="Consolas" w:hAnsi="Consolas" w:cs="Courier New"/>
                <w:color w:val="000000"/>
                <w:lang w:val="en-GB"/>
              </w:rPr>
              <w:t>COPY NUL %TEMP%\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testoledb.udl</w:t>
            </w:r>
            <w:proofErr w:type="spellEnd"/>
          </w:p>
          <w:p w:rsidR="009D453F" w:rsidRPr="006B7985" w:rsidRDefault="009D453F" w:rsidP="0034729D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</w:p>
          <w:p w:rsidR="009D453F" w:rsidRPr="006B7985" w:rsidRDefault="009D453F" w:rsidP="0034729D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  <w:r w:rsidRPr="006B7985">
              <w:rPr>
                <w:rFonts w:ascii="Consolas" w:hAnsi="Consolas" w:cs="Courier New"/>
                <w:color w:val="000000"/>
                <w:lang w:val="en-GB"/>
              </w:rPr>
              <w:t>%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windir</w:t>
            </w:r>
            <w:proofErr w:type="spellEnd"/>
            <w:r w:rsidRPr="006B7985">
              <w:rPr>
                <w:rFonts w:ascii="Consolas" w:hAnsi="Consolas" w:cs="Courier New"/>
                <w:color w:val="000000"/>
                <w:lang w:val="en-GB"/>
              </w:rPr>
              <w:t>%\SysWOW64\rundll32.exe "%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ProgramFiles</w:t>
            </w:r>
            <w:proofErr w:type="spellEnd"/>
            <w:r w:rsidRPr="006B7985">
              <w:rPr>
                <w:rFonts w:ascii="Consolas" w:hAnsi="Consolas" w:cs="Courier New"/>
                <w:color w:val="000000"/>
                <w:lang w:val="en-GB"/>
              </w:rPr>
              <w:t>(x86)%\Common Files\System\Ole DB\oledb32.dll",OpenDSLFile %TEMP%\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testoledb.udl</w:t>
            </w:r>
            <w:proofErr w:type="spellEnd"/>
          </w:p>
        </w:tc>
      </w:tr>
    </w:tbl>
    <w:p w:rsidR="009D453F" w:rsidRDefault="009D453F" w:rsidP="009D453F">
      <w:pPr>
        <w:pStyle w:val="Tekstpodstawowy"/>
        <w:rPr>
          <w:lang w:val="en-GB"/>
        </w:rPr>
      </w:pPr>
    </w:p>
    <w:p w:rsidR="009D453F" w:rsidRDefault="009D453F" w:rsidP="009D453F">
      <w:pPr>
        <w:pStyle w:val="Tekstpodstawowy"/>
        <w:rPr>
          <w:lang w:val="en-GB"/>
        </w:rPr>
      </w:pPr>
      <w:r w:rsidRPr="006B7985">
        <w:rPr>
          <w:noProof/>
        </w:rPr>
        <w:lastRenderedPageBreak/>
        <w:drawing>
          <wp:inline distT="0" distB="0" distL="0" distR="0" wp14:anchorId="361A604C" wp14:editId="2CED259E">
            <wp:extent cx="3554262" cy="4373743"/>
            <wp:effectExtent l="0" t="0" r="8255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262" cy="43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3F" w:rsidRDefault="009D453F" w:rsidP="009D453F">
      <w:pPr>
        <w:pStyle w:val="Tekstpodstawowy"/>
        <w:rPr>
          <w:lang w:val="en-GB"/>
        </w:rPr>
      </w:pPr>
      <w:r>
        <w:rPr>
          <w:lang w:val="en-GB"/>
        </w:rPr>
        <w:t xml:space="preserve">Source: </w:t>
      </w:r>
      <w:hyperlink r:id="rId10" w:history="1">
        <w:r w:rsidRPr="00327F34">
          <w:rPr>
            <w:rStyle w:val="Hipercze"/>
            <w:lang w:val="en-GB"/>
          </w:rPr>
          <w:t>https://community.flexera.com/t5/FlexNet-Manager-Knowledge-Base/How-to-check-whether-the-Oracle-Provider-for-OLE-DB-is-installed/ta-p/2055</w:t>
        </w:r>
      </w:hyperlink>
    </w:p>
    <w:p w:rsidR="0022478C" w:rsidRDefault="0022478C" w:rsidP="006A3A7E">
      <w:pPr>
        <w:pStyle w:val="Tekstpodstawowy"/>
        <w:rPr>
          <w:lang w:val="en-GB"/>
        </w:rPr>
      </w:pPr>
    </w:p>
    <w:p w:rsidR="00184784" w:rsidRPr="009D453F" w:rsidRDefault="00184784" w:rsidP="006A3A7E">
      <w:pPr>
        <w:pStyle w:val="Tekstpodstawowy"/>
      </w:pPr>
      <w:r w:rsidRPr="009D453F">
        <w:t>Wykonaj polecenie</w:t>
      </w:r>
    </w:p>
    <w:p w:rsidR="00184784" w:rsidRPr="009D453F" w:rsidRDefault="00184784" w:rsidP="006A3A7E">
      <w:pPr>
        <w:pStyle w:val="Tekstpodstawowy"/>
      </w:pPr>
      <w:r w:rsidRPr="009D453F">
        <w:t xml:space="preserve">c:\Windows\system32\regsvr32.exe </w:t>
      </w:r>
      <w:r w:rsidR="009D453F" w:rsidRPr="009D453F">
        <w:t>C:\odac\bin\</w:t>
      </w:r>
      <w:r w:rsidRPr="009D453F">
        <w:t>OraOLEDB.dll</w:t>
      </w:r>
    </w:p>
    <w:p w:rsidR="006A3A7E" w:rsidRPr="009D453F" w:rsidRDefault="006A3A7E" w:rsidP="006A3A7E">
      <w:pPr>
        <w:pStyle w:val="Tekstpodstawowy"/>
      </w:pPr>
    </w:p>
    <w:p w:rsidR="007E657D" w:rsidRDefault="007E657D" w:rsidP="007E657D">
      <w:pPr>
        <w:pStyle w:val="Nagwek3"/>
        <w:rPr>
          <w:sz w:val="20"/>
        </w:rPr>
      </w:pPr>
      <w:bookmarkStart w:id="4" w:name="_Toc157835703"/>
      <w:r>
        <w:rPr>
          <w:shd w:val="clear" w:color="auto" w:fill="EEEEEE"/>
        </w:rPr>
        <w:t>ORA-12638</w:t>
      </w:r>
      <w:bookmarkEnd w:id="4"/>
    </w:p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9D453F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</w:t>
            </w:r>
            <w:r w:rsidR="00CD316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&lt;uzytkownik&gt;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CD3168" w:rsidRDefault="00CD3168" w:rsidP="00CD3168">
      <w:pPr>
        <w:ind w:left="576"/>
      </w:pPr>
      <w:r>
        <w:rPr>
          <w:rFonts w:ascii="Segoe UI" w:hAnsi="Segoe UI" w:cs="Segoe UI"/>
          <w:color w:val="000000"/>
        </w:rPr>
        <w:lastRenderedPageBreak/>
        <w:t>Początkowa część ścieżki dostępu do pliku może być inna, należy dokonać zmiany w pliku \network\admin\</w:t>
      </w:r>
      <w:proofErr w:type="spellStart"/>
      <w:r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. Na dysku jest kilka plików </w:t>
      </w:r>
      <w:proofErr w:type="spellStart"/>
      <w:r w:rsidR="004476DE"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 (z reguły trzy pliki), jeżeli nie wiesz, który plik zmienić, zmień wszystk</w:t>
      </w:r>
      <w:r w:rsidR="000F3A09">
        <w:rPr>
          <w:rFonts w:ascii="Segoe UI" w:hAnsi="Segoe UI" w:cs="Segoe UI"/>
          <w:color w:val="000000"/>
        </w:rPr>
        <w:t>ie pliki</w:t>
      </w:r>
      <w:r w:rsidR="004476DE">
        <w:rPr>
          <w:rFonts w:ascii="Segoe UI" w:hAnsi="Segoe UI" w:cs="Segoe UI"/>
          <w:color w:val="000000"/>
        </w:rPr>
        <w:t>.</w:t>
      </w:r>
    </w:p>
    <w:p w:rsidR="00CC1748" w:rsidRDefault="00CC1748" w:rsidP="00CC1748">
      <w:pPr>
        <w:pStyle w:val="Nagwek3"/>
      </w:pPr>
      <w:bookmarkStart w:id="5" w:name="_Toc157835704"/>
      <w:r w:rsidRPr="003B7DFE">
        <w:rPr>
          <w:rFonts w:eastAsiaTheme="minorHAnsi"/>
          <w:lang w:eastAsia="en-US"/>
        </w:rPr>
        <w:t xml:space="preserve">Microsoft </w:t>
      </w:r>
      <w:proofErr w:type="spellStart"/>
      <w:r w:rsidRPr="003B7DFE">
        <w:rPr>
          <w:rFonts w:eastAsiaTheme="minorHAnsi"/>
          <w:lang w:eastAsia="en-US"/>
        </w:rPr>
        <w:t>Defender</w:t>
      </w:r>
      <w:proofErr w:type="spellEnd"/>
      <w:r w:rsidRPr="003B7DFE">
        <w:rPr>
          <w:rFonts w:eastAsiaTheme="minorHAnsi"/>
          <w:lang w:eastAsia="en-US"/>
        </w:rPr>
        <w:t xml:space="preserve"> zablokował instalację</w:t>
      </w:r>
    </w:p>
    <w:p w:rsidR="00CC1748" w:rsidRPr="003B7DFE" w:rsidRDefault="00CC1748" w:rsidP="00CC1748">
      <w:pPr>
        <w:rPr>
          <w:rFonts w:eastAsiaTheme="minorHAnsi"/>
          <w:sz w:val="22"/>
          <w:szCs w:val="22"/>
          <w:lang w:eastAsia="en-US"/>
        </w:rPr>
      </w:pPr>
      <w:r w:rsidRPr="003B7DFE">
        <w:rPr>
          <w:rFonts w:eastAsiaTheme="minorHAnsi"/>
          <w:sz w:val="22"/>
          <w:szCs w:val="22"/>
          <w:lang w:eastAsia="en-US"/>
        </w:rPr>
        <w:t>Przejdź do właściwości pliku i kliknij pole wybory Odblokuj.</w:t>
      </w:r>
    </w:p>
    <w:p w:rsidR="00CC1748" w:rsidRDefault="00CC1748" w:rsidP="00CC1748"/>
    <w:p w:rsidR="00CC1748" w:rsidRDefault="00CC1748" w:rsidP="00D41A82">
      <w:pPr>
        <w:jc w:val="center"/>
      </w:pPr>
      <w:r w:rsidRPr="00C77FB4">
        <w:rPr>
          <w:noProof/>
        </w:rPr>
        <w:drawing>
          <wp:inline distT="0" distB="0" distL="0" distR="0" wp14:anchorId="15500846" wp14:editId="3A5A1BFA">
            <wp:extent cx="1830247" cy="24447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2259" cy="24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8" w:rsidRPr="00CC1748" w:rsidRDefault="00CC1748" w:rsidP="00CC1748">
      <w:pPr>
        <w:pStyle w:val="Tekstpodstawowy"/>
      </w:pPr>
    </w:p>
    <w:p w:rsidR="00B210F8" w:rsidRDefault="00B210F8" w:rsidP="00B210F8">
      <w:pPr>
        <w:pStyle w:val="Nagwek2"/>
      </w:pPr>
      <w:r>
        <w:t>Dla wnikliwych</w:t>
      </w:r>
      <w:bookmarkEnd w:id="5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t xml:space="preserve">Plik można pobrać ze strony </w:t>
      </w:r>
      <w:hyperlink r:id="rId12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lastRenderedPageBreak/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4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Pr="00BD2CC7" w:rsidRDefault="005524E3" w:rsidP="005524E3">
      <w:pPr>
        <w:rPr>
          <w:vanish/>
        </w:rPr>
      </w:pPr>
    </w:p>
    <w:p w:rsidR="00F74706" w:rsidRPr="00F74706" w:rsidRDefault="00F74706" w:rsidP="005524E3"/>
    <w:p w:rsidR="00F74706" w:rsidRPr="00524493" w:rsidRDefault="00F74706" w:rsidP="00F74706">
      <w:pPr>
        <w:rPr>
          <w:b/>
          <w:vanish/>
        </w:rPr>
      </w:pPr>
      <w:bookmarkStart w:id="6" w:name="_Toc365630675"/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31226139" wp14:editId="0EF89FE7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7" w:name="OLE_LINK4"/>
      <w:bookmarkStart w:id="8" w:name="OLE_LINK5"/>
      <w:bookmarkStart w:id="9" w:name="OLE_LINK6"/>
      <w:r w:rsidRPr="00BD2CC7">
        <w:rPr>
          <w:vanish/>
        </w:rPr>
        <w:t>OracleMTSRecoveryService.reg</w:t>
      </w:r>
      <w:bookmarkEnd w:id="7"/>
      <w:bookmarkEnd w:id="8"/>
      <w:bookmarkEnd w:id="9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31B0C60" wp14:editId="6FB6A633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85" w:rsidRPr="006B7985" w:rsidRDefault="006B7985" w:rsidP="006B7985">
      <w:pPr>
        <w:pStyle w:val="Tekstpodstawowy"/>
        <w:rPr>
          <w:lang w:val="en-GB"/>
        </w:rPr>
      </w:pPr>
      <w:bookmarkStart w:id="10" w:name="_Toc365630682"/>
      <w:bookmarkEnd w:id="6"/>
    </w:p>
    <w:p w:rsidR="005524E3" w:rsidRPr="00352632" w:rsidRDefault="005524E3" w:rsidP="005524E3">
      <w:pPr>
        <w:pStyle w:val="Nagwek2"/>
      </w:pPr>
      <w:bookmarkStart w:id="11" w:name="_Toc157835706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10"/>
      <w:bookmarkEnd w:id="11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12" w:name="_Toc365630683"/>
      <w:bookmarkStart w:id="13" w:name="_Toc157835707"/>
      <w:r w:rsidRPr="00352632">
        <w:t>Załącznik E - Kilka instalacji plansoft.org w jednej bazie danych</w:t>
      </w:r>
      <w:bookmarkEnd w:id="12"/>
      <w:bookmarkEnd w:id="13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14" w:name="_Toc157835708"/>
      <w:r w:rsidRPr="00352632">
        <w:t>Inne informacje</w:t>
      </w:r>
      <w:bookmarkEnd w:id="14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EB4" w:rsidRDefault="00D25EB4">
      <w:r>
        <w:separator/>
      </w:r>
    </w:p>
  </w:endnote>
  <w:endnote w:type="continuationSeparator" w:id="0">
    <w:p w:rsidR="00D25EB4" w:rsidRDefault="00D25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EE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D41A82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D41A82" w:rsidRPr="00D41A82">
            <w:rPr>
              <w:rStyle w:val="Numerstrony"/>
              <w:noProof/>
            </w:rPr>
            <w:t>7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EB4" w:rsidRDefault="00D25EB4">
      <w:r>
        <w:separator/>
      </w:r>
    </w:p>
  </w:footnote>
  <w:footnote w:type="continuationSeparator" w:id="0">
    <w:p w:rsidR="00D25EB4" w:rsidRDefault="00D25E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3.9pt;height:55.3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3A09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84784"/>
    <w:rsid w:val="00196FE6"/>
    <w:rsid w:val="001976AB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478C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17EF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476DE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262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3A7E"/>
    <w:rsid w:val="006A5070"/>
    <w:rsid w:val="006B2E89"/>
    <w:rsid w:val="006B7985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618BE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E657D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453F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87E9B"/>
    <w:rsid w:val="00B926CA"/>
    <w:rsid w:val="00BA0875"/>
    <w:rsid w:val="00BB04E7"/>
    <w:rsid w:val="00BC43BA"/>
    <w:rsid w:val="00BD1CB0"/>
    <w:rsid w:val="00BD2CC7"/>
    <w:rsid w:val="00BE05BC"/>
    <w:rsid w:val="00BF0777"/>
    <w:rsid w:val="00BF3FFB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1748"/>
    <w:rsid w:val="00CC2DA8"/>
    <w:rsid w:val="00CC4293"/>
    <w:rsid w:val="00CD3168"/>
    <w:rsid w:val="00CD5390"/>
    <w:rsid w:val="00CF2FE4"/>
    <w:rsid w:val="00CF7533"/>
    <w:rsid w:val="00D0325F"/>
    <w:rsid w:val="00D17457"/>
    <w:rsid w:val="00D21A92"/>
    <w:rsid w:val="00D25EB4"/>
    <w:rsid w:val="00D30497"/>
    <w:rsid w:val="00D32B27"/>
    <w:rsid w:val="00D370C4"/>
    <w:rsid w:val="00D41A82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2B11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7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7985"/>
    <w:rPr>
      <w:rFonts w:ascii="Courier New" w:hAnsi="Courier New" w:cs="Courier New"/>
      <w:lang w:val="pl-PL" w:eastAsia="pl-PL"/>
    </w:rPr>
  </w:style>
  <w:style w:type="character" w:styleId="HTML-kod">
    <w:name w:val="HTML Code"/>
    <w:basedOn w:val="Domylnaczcionkaakapitu"/>
    <w:uiPriority w:val="99"/>
    <w:semiHidden/>
    <w:unhideWhenUsed/>
    <w:rsid w:val="006B798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7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7985"/>
    <w:rPr>
      <w:rFonts w:ascii="Courier New" w:hAnsi="Courier New" w:cs="Courier New"/>
      <w:lang w:val="pl-PL" w:eastAsia="pl-PL"/>
    </w:rPr>
  </w:style>
  <w:style w:type="character" w:styleId="HTML-kod">
    <w:name w:val="HTML Code"/>
    <w:basedOn w:val="Domylnaczcionkaakapitu"/>
    <w:uiPriority w:val="99"/>
    <w:semiHidden/>
    <w:unhideWhenUsed/>
    <w:rsid w:val="006B79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oracle.com/technetwork/topics/dotnet/utilsoft-086879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community.flexera.com/t5/FlexNet-Manager-Knowledge-Base/How-to-check-whether-the-Oracle-Provider-for-OLE-DB-is-installed/ta-p/2055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www.oracle.com/technetwork/topics/dotnet/utilsoft-086879.htm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905FCB-EA60-40C4-A0E9-409B04417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401</TotalTime>
  <Pages>7</Pages>
  <Words>1189</Words>
  <Characters>7136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8309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99</cp:revision>
  <cp:lastPrinted>2021-08-09T05:18:00Z</cp:lastPrinted>
  <dcterms:created xsi:type="dcterms:W3CDTF">2013-08-30T10:59:00Z</dcterms:created>
  <dcterms:modified xsi:type="dcterms:W3CDTF">2024-02-03T06:01:00Z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