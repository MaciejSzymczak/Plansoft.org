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43E17" w:rsidRDefault="005524E3" w:rsidP="005524E3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</w:p>
    <w:p w:rsidR="00A51CE0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70583803" w:history="1">
        <w:r w:rsidR="00A51CE0" w:rsidRPr="00D016DB">
          <w:rPr>
            <w:rStyle w:val="Hipercze"/>
            <w:noProof/>
          </w:rPr>
          <w:t>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bazy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4" w:history="1">
        <w:r w:rsidR="00A51CE0" w:rsidRPr="00D016DB">
          <w:rPr>
            <w:rStyle w:val="Hipercze"/>
            <w:noProof/>
          </w:rPr>
          <w:t>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obiektów w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5" w:history="1">
        <w:r w:rsidR="00A51CE0" w:rsidRPr="00D016DB">
          <w:rPr>
            <w:rStyle w:val="Hipercze"/>
            <w:noProof/>
          </w:rPr>
          <w:t>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6" w:history="1">
        <w:r w:rsidR="00A51CE0" w:rsidRPr="00D016DB">
          <w:rPr>
            <w:rStyle w:val="Hipercze"/>
            <w:noProof/>
          </w:rPr>
          <w:t>2.1.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Pliki potrzebne do instalacji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7" w:history="1">
        <w:r w:rsidR="00A51CE0" w:rsidRPr="00D016DB">
          <w:rPr>
            <w:rStyle w:val="Hipercze"/>
            <w:noProof/>
          </w:rPr>
          <w:t>2.2.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8" w:history="1">
        <w:r w:rsidR="00A51CE0" w:rsidRPr="00D016DB">
          <w:rPr>
            <w:rStyle w:val="Hipercze"/>
            <w:noProof/>
          </w:rPr>
          <w:t>2.3.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program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9" w:history="1">
        <w:r w:rsidR="00A51CE0" w:rsidRPr="00D016DB">
          <w:rPr>
            <w:rStyle w:val="Hipercze"/>
            <w:noProof/>
          </w:rPr>
          <w:t>2.4.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usługę serwisową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0" w:history="1">
        <w:r w:rsidR="00A51CE0" w:rsidRPr="00D016DB">
          <w:rPr>
            <w:rStyle w:val="Hipercze"/>
            <w:noProof/>
          </w:rPr>
          <w:t>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Informacje dla Zaawansowanych użytkowników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_Toc470583810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1" w:history="1">
        <w:r w:rsidR="00A51CE0" w:rsidRPr="00D016DB">
          <w:rPr>
            <w:rStyle w:val="Hipercze"/>
            <w:noProof/>
          </w:rPr>
          <w:t>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A- Upgrade do wyższych wersji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_Toc470583811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2" w:history="1">
        <w:r w:rsidR="00A51CE0" w:rsidRPr="00D016DB">
          <w:rPr>
            <w:rStyle w:val="Hipercze"/>
            <w:noProof/>
          </w:rPr>
          <w:t>3.1.1.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po stronie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_Toc470583812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3" w:history="1">
        <w:r w:rsidR="00A51CE0" w:rsidRPr="00D016DB">
          <w:rPr>
            <w:rStyle w:val="Hipercze"/>
            <w:noProof/>
          </w:rPr>
          <w:t>3.1.2.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na stacjach roboczych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4" w:history="1">
        <w:r w:rsidR="00A51CE0" w:rsidRPr="00D016DB">
          <w:rPr>
            <w:rStyle w:val="Hipercze"/>
            <w:noProof/>
          </w:rPr>
          <w:t>3.2.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B - Usługi terminalowe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5" w:history="1">
        <w:r w:rsidR="00A51CE0" w:rsidRPr="00D016DB">
          <w:rPr>
            <w:rStyle w:val="Hipercze"/>
            <w:rFonts w:cstheme="majorBidi"/>
            <w:noProof/>
          </w:rPr>
          <w:t>3.3.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C - Rozwiązywanie problemów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6" w:history="1">
        <w:r w:rsidR="00A51CE0" w:rsidRPr="00D016DB">
          <w:rPr>
            <w:rStyle w:val="Hipercze"/>
            <w:noProof/>
          </w:rPr>
          <w:t>3.3.1.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7" w:history="1">
        <w:r w:rsidR="00A51CE0" w:rsidRPr="00D016DB">
          <w:rPr>
            <w:rStyle w:val="Hipercze"/>
            <w:noProof/>
          </w:rPr>
          <w:t>3.4.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D – Zaawansowana konfiguracja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7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8" w:history="1">
        <w:r w:rsidR="00A51CE0" w:rsidRPr="00D016DB">
          <w:rPr>
            <w:rStyle w:val="Hipercze"/>
            <w:noProof/>
          </w:rPr>
          <w:t>3.5.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E - Kilka instalacji plansoft.org w jednej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8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29490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9" w:history="1">
        <w:r w:rsidR="00A51CE0" w:rsidRPr="00D016DB">
          <w:rPr>
            <w:rStyle w:val="Hipercze"/>
            <w:noProof/>
          </w:rPr>
          <w:t>3.6.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Inne informacje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9</w:t>
        </w:r>
        <w:r w:rsidR="00A51CE0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5524E3" w:rsidRDefault="005524E3" w:rsidP="005524E3">
      <w:pPr>
        <w:pStyle w:val="Nagwek1"/>
      </w:pPr>
      <w:bookmarkStart w:id="0" w:name="_Toc470583803"/>
      <w:r>
        <w:t>Instalacja bazy danych</w:t>
      </w:r>
      <w:bookmarkEnd w:id="0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1" w:name="OLE_LINK28"/>
    <w:bookmarkStart w:id="2" w:name="OLE_LINK29"/>
    <w:bookmarkStart w:id="3" w:name="OLE_LINK31"/>
    <w:p w:rsidR="005524E3" w:rsidRDefault="00937E36" w:rsidP="005524E3">
      <w:pPr>
        <w:ind w:left="720"/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bookmarkEnd w:id="1"/>
    <w:bookmarkEnd w:id="2"/>
    <w:bookmarkEnd w:id="3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4" w:name="OLE_LINK4"/>
      <w:bookmarkStart w:id="5" w:name="OLE_LINK5"/>
      <w:bookmarkStart w:id="6" w:name="OLE_LINK6"/>
      <w:r w:rsidRPr="00BD2CC7">
        <w:rPr>
          <w:vanish/>
        </w:rPr>
        <w:t>OracleMTSRecoveryService.reg</w:t>
      </w:r>
      <w:bookmarkEnd w:id="4"/>
      <w:bookmarkEnd w:id="5"/>
      <w:bookmarkEnd w:id="6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7" w:name="_Toc365630670"/>
      <w:bookmarkStart w:id="8" w:name="_Toc470583804"/>
      <w:r w:rsidRPr="00DE2D96">
        <w:t>Instalacja obiektów w bazie danych</w:t>
      </w:r>
      <w:bookmarkEnd w:id="7"/>
      <w:bookmarkEnd w:id="8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9" w:name="OLE_LINK32"/>
      <w:bookmarkStart w:id="10" w:name="OLE_LINK33"/>
      <w:bookmarkStart w:id="11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3" w:name="OLE_LINK7"/>
      <w:bookmarkStart w:id="14" w:name="OLE_LINK45"/>
      <w:bookmarkStart w:id="15" w:name="OLE_LINK46"/>
      <w:bookmarkStart w:id="16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3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7" w:name="OLE_LINK8"/>
      <w:bookmarkStart w:id="18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17"/>
    <w:bookmarkEnd w:id="18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9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0" w:name="OLE_LINK11"/>
      <w:bookmarkEnd w:id="19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2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0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1" w:name="OLE_LINK12"/>
      <w:bookmarkStart w:id="22" w:name="OLE_LINK13"/>
      <w:bookmarkStart w:id="23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1"/>
      <w:bookmarkEnd w:id="22"/>
    </w:p>
    <w:bookmarkEnd w:id="23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4" w:name="OLE_LINK14"/>
      <w:bookmarkStart w:id="25" w:name="OLE_LINK15"/>
      <w:bookmarkStart w:id="26" w:name="OLE_LINK16"/>
      <w:bookmarkStart w:id="27" w:name="OLE_LINK37"/>
      <w:bookmarkStart w:id="28" w:name="OLE_LINK38"/>
      <w:bookmarkStart w:id="29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4"/>
      <w:bookmarkEnd w:id="25"/>
      <w:bookmarkEnd w:id="26"/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Pr="008306E8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9"/>
    <w:bookmarkEnd w:id="10"/>
    <w:bookmarkEnd w:id="11"/>
    <w:bookmarkEnd w:id="14"/>
    <w:bookmarkEnd w:id="15"/>
    <w:bookmarkEnd w:id="16"/>
    <w:bookmarkEnd w:id="27"/>
    <w:bookmarkEnd w:id="28"/>
    <w:bookmarkEnd w:id="29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0" w:name="OLE_LINK48"/>
      <w:bookmarkStart w:id="31" w:name="OLE_LINK49"/>
      <w:bookmarkStart w:id="32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3" w:name="OLE_LINK17"/>
      <w:bookmarkStart w:id="34" w:name="OLE_LINK18"/>
      <w:bookmarkStart w:id="35" w:name="OLE_LINK25"/>
      <w:bookmarkStart w:id="36" w:name="OLE_LINK26"/>
      <w:bookmarkStart w:id="37" w:name="OLE_LINK27"/>
      <w:bookmarkStart w:id="38" w:name="OLE_LINK40"/>
      <w:bookmarkStart w:id="39" w:name="OLE_LINK41"/>
      <w:bookmarkStart w:id="40" w:name="OLE_LINK43"/>
      <w:bookmarkStart w:id="41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3"/>
    <w:bookmarkEnd w:id="34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2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0"/>
      <w:bookmarkEnd w:id="31"/>
      <w:bookmarkEnd w:id="32"/>
    </w:p>
    <w:bookmarkEnd w:id="35"/>
    <w:bookmarkEnd w:id="36"/>
    <w:bookmarkEnd w:id="37"/>
    <w:bookmarkEnd w:id="38"/>
    <w:bookmarkEnd w:id="39"/>
    <w:bookmarkEnd w:id="40"/>
    <w:bookmarkEnd w:id="41"/>
    <w:bookmarkEnd w:id="42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3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3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4" w:name="OLE_LINK21"/>
      <w:bookmarkStart w:id="45" w:name="OLE_LINK22"/>
      <w:bookmarkStart w:id="46" w:name="OLE_LINK42"/>
      <w:bookmarkStart w:id="47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4"/>
    <w:bookmarkEnd w:id="45"/>
    <w:bookmarkEnd w:id="46"/>
    <w:bookmarkEnd w:id="47"/>
    <w:p w:rsidR="005524E3" w:rsidRDefault="005524E3" w:rsidP="005524E3">
      <w:pPr>
        <w:rPr>
          <w:lang w:val="en-US"/>
        </w:rPr>
      </w:pPr>
    </w:p>
    <w:p w:rsidR="005524E3" w:rsidRDefault="005524E3" w:rsidP="005524E3">
      <w:pPr>
        <w:pStyle w:val="Nagwek1"/>
      </w:pPr>
      <w:bookmarkStart w:id="48" w:name="_Toc470583805"/>
      <w:r>
        <w:t>Instalacja stacji roboczej</w:t>
      </w:r>
      <w:bookmarkEnd w:id="48"/>
    </w:p>
    <w:p w:rsidR="005524E3" w:rsidRDefault="005524E3" w:rsidP="005524E3">
      <w:r>
        <w:t>Instrukcja instalacji</w:t>
      </w:r>
    </w:p>
    <w:p w:rsidR="005524E3" w:rsidRPr="002D011E" w:rsidRDefault="005524E3" w:rsidP="005524E3">
      <w:pPr>
        <w:pStyle w:val="Nagwek2"/>
      </w:pPr>
      <w:bookmarkStart w:id="49" w:name="_Toc470583806"/>
      <w:r w:rsidRPr="002D011E">
        <w:t>Pliki potrzebne do instalacji</w:t>
      </w:r>
      <w:bookmarkEnd w:id="49"/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</w:p>
    <w:p w:rsidR="00A51CE0" w:rsidRDefault="00294904" w:rsidP="00A51CE0">
      <w:pPr>
        <w:ind w:left="720"/>
        <w:rPr>
          <w:rStyle w:val="Hipercze"/>
        </w:rPr>
      </w:pPr>
      <w:hyperlink r:id="rId12" w:history="1">
        <w:r w:rsidR="00A51CE0" w:rsidRPr="00A93AC3">
          <w:rPr>
            <w:rStyle w:val="Hipercze"/>
          </w:rPr>
          <w:t>http://www.oracle.com/technetwork/database/database-technologies/express-edition/downloads/index.html</w:t>
        </w:r>
      </w:hyperlink>
    </w:p>
    <w:p w:rsidR="00E52FE4" w:rsidRDefault="00E52FE4" w:rsidP="00A51CE0">
      <w:pPr>
        <w:ind w:left="720"/>
        <w:rPr>
          <w:rStyle w:val="Hipercze"/>
        </w:rPr>
      </w:pPr>
    </w:p>
    <w:p w:rsidR="00E52FE4" w:rsidRDefault="00E52FE4" w:rsidP="00A51CE0">
      <w:pPr>
        <w:ind w:left="720"/>
      </w:pPr>
      <w:r>
        <w:rPr>
          <w:noProof/>
        </w:rPr>
        <w:drawing>
          <wp:inline distT="0" distB="0" distL="0" distR="0" wp14:anchorId="1CE23EA2" wp14:editId="62F9E9FF">
            <wp:extent cx="5767705" cy="2521455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5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_GoBack"/>
      <w:bookmarkEnd w:id="50"/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  <w:r w:rsidR="00C63234">
        <w:t>: składnik</w:t>
      </w:r>
      <w:r>
        <w:t xml:space="preserve"> </w:t>
      </w:r>
      <w:proofErr w:type="spellStart"/>
      <w:r>
        <w:t>OraOleDb</w:t>
      </w:r>
      <w:proofErr w:type="spellEnd"/>
    </w:p>
    <w:p w:rsidR="00A51CE0" w:rsidRDefault="00A51CE0" w:rsidP="00A51CE0"/>
    <w:p w:rsidR="007B437A" w:rsidRDefault="00967197" w:rsidP="00E52FE4">
      <w:pPr>
        <w:ind w:left="708"/>
      </w:pPr>
      <w:r w:rsidRPr="00A51CE0">
        <w:t xml:space="preserve">Plik </w:t>
      </w:r>
      <w:bookmarkStart w:id="51" w:name="file12"/>
      <w:r w:rsidRPr="00A51CE0">
        <w:fldChar w:fldCharType="begin"/>
      </w:r>
      <w:r w:rsidRPr="00A51CE0">
        <w:instrText xml:space="preserve"> HYPERLINK "http://www.oracle.com/technetwork/topics/dotnet/utilsoft-086879.html" </w:instrText>
      </w:r>
      <w:r w:rsidRPr="00A51CE0">
        <w:fldChar w:fldCharType="separate"/>
      </w:r>
      <w:r w:rsidRPr="00A51CE0">
        <w:rPr>
          <w:rStyle w:val="Hipercze"/>
        </w:rPr>
        <w:t>ODTwithODAC121024.zip</w:t>
      </w:r>
      <w:r w:rsidRPr="00A51CE0">
        <w:fldChar w:fldCharType="end"/>
      </w:r>
      <w:bookmarkEnd w:id="51"/>
      <w:r w:rsidRPr="00A51CE0">
        <w:t xml:space="preserve"> ze strony </w:t>
      </w:r>
      <w:hyperlink r:id="rId14" w:history="1">
        <w:r w:rsidR="00A51CE0" w:rsidRPr="00A51CE0">
          <w:rPr>
            <w:rStyle w:val="Hipercze"/>
          </w:rPr>
          <w:t>http://www.oracle.com/technetwork/topics/dotnet/utilsoft-086879.html</w:t>
        </w:r>
      </w:hyperlink>
      <w:r w:rsidR="00A51CE0" w:rsidRPr="00A51CE0">
        <w:t xml:space="preserve"> </w:t>
      </w:r>
    </w:p>
    <w:p w:rsidR="00A51CE0" w:rsidRPr="00E52FE4" w:rsidRDefault="00A51CE0" w:rsidP="00C63234">
      <w:pPr>
        <w:ind w:left="708"/>
        <w:rPr>
          <w:lang w:val="en-GB"/>
        </w:rPr>
      </w:pPr>
      <w:r w:rsidRPr="00E52FE4">
        <w:rPr>
          <w:lang w:val="en-GB"/>
        </w:rPr>
        <w:t>(32-bit Oracle Data Access Components (ODAC) with Oracle Developer Tools for Visual Studio)</w:t>
      </w:r>
    </w:p>
    <w:p w:rsidR="00A51CE0" w:rsidRPr="00E52FE4" w:rsidRDefault="00A51CE0" w:rsidP="005524E3">
      <w:pPr>
        <w:rPr>
          <w:lang w:val="en-GB"/>
        </w:rPr>
      </w:pPr>
    </w:p>
    <w:p w:rsidR="005A47E1" w:rsidRDefault="005A47E1" w:rsidP="005A47E1">
      <w:pPr>
        <w:ind w:left="708"/>
      </w:pPr>
      <w:r>
        <w:t>Zaakceptuj ustawienia domyślne, instaluj tylko komponent Oracle Provider for OLE DB</w:t>
      </w:r>
    </w:p>
    <w:p w:rsidR="005A47E1" w:rsidRDefault="005A47E1" w:rsidP="005A47E1">
      <w:pPr>
        <w:ind w:left="708"/>
      </w:pPr>
      <w:r>
        <w:rPr>
          <w:noProof/>
        </w:rPr>
        <w:lastRenderedPageBreak/>
        <w:drawing>
          <wp:inline distT="0" distB="0" distL="0" distR="0" wp14:anchorId="767EFD11" wp14:editId="00BF6D24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97" w:rsidRDefault="00A51CE0" w:rsidP="00C63234">
      <w:pPr>
        <w:pStyle w:val="Nagwek3"/>
      </w:pPr>
      <w:r>
        <w:t>Plansoft.org</w:t>
      </w:r>
    </w:p>
    <w:bookmarkStart w:id="52" w:name="OLE_LINK1"/>
    <w:bookmarkStart w:id="53" w:name="OLE_LINK2"/>
    <w:bookmarkStart w:id="54" w:name="OLE_LINK30"/>
    <w:bookmarkStart w:id="55" w:name="OLE_LINK23"/>
    <w:bookmarkStart w:id="56" w:name="OLE_LINK24"/>
    <w:p w:rsidR="005524E3" w:rsidRPr="002D011E" w:rsidRDefault="005524E3" w:rsidP="00C63234">
      <w:pPr>
        <w:ind w:left="576"/>
      </w:pPr>
      <w:r>
        <w:fldChar w:fldCharType="begin"/>
      </w:r>
      <w:r w:rsidRPr="002D011E">
        <w:instrText xml:space="preserve"> HYPERLINK "http://plansoft.org/wp-content/uploads/pdf/install.exe" </w:instrText>
      </w:r>
      <w:r>
        <w:fldChar w:fldCharType="separate"/>
      </w:r>
      <w:r w:rsidRPr="002D011E">
        <w:rPr>
          <w:rStyle w:val="Hipercze"/>
        </w:rPr>
        <w:t>http://plansoft.org/wp-content/uploads/pdf/install.exe</w:t>
      </w:r>
      <w:r>
        <w:fldChar w:fldCharType="end"/>
      </w:r>
      <w:bookmarkEnd w:id="52"/>
      <w:bookmarkEnd w:id="53"/>
      <w:bookmarkEnd w:id="54"/>
    </w:p>
    <w:p w:rsidR="005524E3" w:rsidRDefault="005524E3" w:rsidP="005524E3">
      <w:pPr>
        <w:pStyle w:val="Nagwek2"/>
      </w:pPr>
      <w:bookmarkStart w:id="57" w:name="_Toc470583807"/>
      <w:bookmarkEnd w:id="55"/>
      <w:bookmarkEnd w:id="56"/>
      <w:r>
        <w:t>Instalacja</w:t>
      </w:r>
      <w:bookmarkEnd w:id="57"/>
    </w:p>
    <w:p w:rsidR="005524E3" w:rsidRDefault="00A51CE0" w:rsidP="005524E3">
      <w:r>
        <w:t>Zainstaluj  Klienta bazy danych Oracle oraz Plansoft.org.</w:t>
      </w:r>
    </w:p>
    <w:p w:rsidR="00A51CE0" w:rsidRDefault="00A51CE0" w:rsidP="005524E3">
      <w:r>
        <w:t>Zatrzymaj usługi Oracle jeżeli korzystasz z centralnego serwera (nie będą potrzebne).</w:t>
      </w:r>
    </w:p>
    <w:p w:rsidR="00A51CE0" w:rsidRDefault="00A51CE0" w:rsidP="005524E3"/>
    <w:p w:rsidR="005524E3" w:rsidRDefault="005524E3" w:rsidP="005524E3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967197" w:rsidRDefault="00967197" w:rsidP="005524E3">
      <w:r>
        <w:t xml:space="preserve">Uruchom </w:t>
      </w:r>
      <w:hyperlink r:id="rId16" w:history="1">
        <w:r w:rsidRPr="004B68B1">
          <w:rPr>
            <w:b/>
          </w:rPr>
          <w:t>ODTwithODAC121024.zip</w:t>
        </w:r>
      </w:hyperlink>
      <w:r w:rsidRPr="004B68B1">
        <w:rPr>
          <w:b/>
        </w:rPr>
        <w:t>/Setup.exe</w:t>
      </w:r>
      <w:r>
        <w:t xml:space="preserve"> i zainstaluj tylko OLEDB.</w:t>
      </w:r>
    </w:p>
    <w:p w:rsidR="00153B3E" w:rsidRDefault="00153B3E" w:rsidP="00967197"/>
    <w:p w:rsidR="005524E3" w:rsidRDefault="005524E3" w:rsidP="005524E3">
      <w:pPr>
        <w:pStyle w:val="Nagwek2"/>
      </w:pPr>
      <w:bookmarkStart w:id="58" w:name="_Toc470583808"/>
      <w:r>
        <w:t xml:space="preserve">Jeżeli </w:t>
      </w:r>
      <w:r w:rsidR="0083262E">
        <w:t>kupiono</w:t>
      </w:r>
      <w:r>
        <w:t xml:space="preserve"> program</w:t>
      </w:r>
      <w:bookmarkEnd w:id="58"/>
    </w:p>
    <w:p w:rsidR="005524E3" w:rsidRDefault="005524E3" w:rsidP="005524E3">
      <w:r>
        <w:t>Uruchom program przedluzeniewaznosci.exe i wpisz kod aktywacyjny otrzymany od dostawcy oprogramowania. W innym razie program będzie funkcjonował w trybie demo</w:t>
      </w:r>
      <w:r w:rsidR="0097627D">
        <w:t xml:space="preserve"> (pełna funkcjonalność przez 120 dni)</w:t>
      </w:r>
      <w:r>
        <w:t>.</w:t>
      </w:r>
    </w:p>
    <w:p w:rsidR="005524E3" w:rsidRDefault="005524E3" w:rsidP="005524E3">
      <w:pPr>
        <w:pStyle w:val="Nagwek2"/>
      </w:pPr>
      <w:bookmarkStart w:id="59" w:name="_Toc470583809"/>
      <w:r>
        <w:t xml:space="preserve">Jeżeli </w:t>
      </w:r>
      <w:r w:rsidR="0083262E">
        <w:t>kupiono</w:t>
      </w:r>
      <w:r>
        <w:t xml:space="preserve"> usługę serwisową</w:t>
      </w:r>
      <w:bookmarkEnd w:id="59"/>
    </w:p>
    <w:p w:rsidR="005524E3" w:rsidRPr="00A908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5524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5524E3" w:rsidRPr="00352632" w:rsidRDefault="005524E3" w:rsidP="005524E3">
      <w:pPr>
        <w:pStyle w:val="Nagwek1"/>
      </w:pPr>
      <w:bookmarkStart w:id="60" w:name="_Toc470583810"/>
      <w:r>
        <w:t>Informacje dla Zaawansowanych użytkowników</w:t>
      </w:r>
      <w:bookmarkEnd w:id="60"/>
    </w:p>
    <w:p w:rsidR="005524E3" w:rsidRPr="00352632" w:rsidRDefault="005524E3" w:rsidP="005524E3">
      <w:pPr>
        <w:pStyle w:val="Nagwek2"/>
      </w:pPr>
      <w:bookmarkStart w:id="61" w:name="_Toc365630675"/>
      <w:bookmarkStart w:id="62" w:name="_Toc470583811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61"/>
      <w:bookmarkEnd w:id="62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63" w:name="_Toc365630676"/>
      <w:bookmarkStart w:id="64" w:name="_Toc470583812"/>
      <w:r w:rsidRPr="00352632">
        <w:t>Instalacja po stronie serwera</w:t>
      </w:r>
      <w:bookmarkEnd w:id="63"/>
      <w:bookmarkEnd w:id="64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65" w:name="_Toc365630677"/>
      <w:bookmarkStart w:id="66" w:name="_Toc470583813"/>
      <w:r w:rsidRPr="00352632">
        <w:t>Instalacja na stacjach roboczych</w:t>
      </w:r>
      <w:bookmarkEnd w:id="65"/>
      <w:bookmarkEnd w:id="66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lastRenderedPageBreak/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67" w:name="_Toc365630678"/>
      <w:bookmarkStart w:id="68" w:name="_Toc470583814"/>
      <w:r w:rsidRPr="00352632">
        <w:t>Załącznik B - Usługi terminalowe</w:t>
      </w:r>
      <w:bookmarkEnd w:id="67"/>
      <w:bookmarkEnd w:id="68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352632" w:rsidRDefault="005524E3" w:rsidP="005524E3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/>
    <w:p w:rsidR="005524E3" w:rsidRPr="00352632" w:rsidRDefault="005524E3" w:rsidP="005524E3">
      <w:pPr>
        <w:pStyle w:val="Nagwek2"/>
        <w:rPr>
          <w:rFonts w:cstheme="majorBidi"/>
        </w:rPr>
      </w:pPr>
      <w:bookmarkStart w:id="69" w:name="_Toc365630679"/>
      <w:bookmarkStart w:id="70" w:name="_Toc470583815"/>
      <w:r w:rsidRPr="00352632">
        <w:t>Załącznik C - Rozwiązywanie problemów</w:t>
      </w:r>
      <w:bookmarkEnd w:id="69"/>
      <w:bookmarkEnd w:id="70"/>
    </w:p>
    <w:p w:rsidR="005524E3" w:rsidRPr="00352632" w:rsidRDefault="005524E3" w:rsidP="005524E3">
      <w:pPr>
        <w:pStyle w:val="Nagwek3"/>
      </w:pPr>
      <w:bookmarkStart w:id="71" w:name="_Toc365630680"/>
      <w:bookmarkStart w:id="72" w:name="_Toc470583816"/>
      <w:r w:rsidRPr="00352632">
        <w:t>Instalacja serwera</w:t>
      </w:r>
      <w:bookmarkEnd w:id="71"/>
      <w:bookmarkEnd w:id="72"/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Na każdej wersji systemu operacyjnego można zainstalować oprogramowanie Oracle XE, mimo, że na stronie Oracle jest informacja, że nie wspiera rozwiązania pod Windows 7/8 (Oracle rekomenduje użycie płatnego serwera).</w:t>
      </w:r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W razie napotkania problemu podczas instalacji Oracle XE serwer skorzystaj z następującej notatki:</w:t>
      </w:r>
    </w:p>
    <w:p w:rsidR="005524E3" w:rsidRDefault="00294904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8" w:history="1">
        <w:r w:rsidR="005524E3" w:rsidRPr="007E634C">
          <w:rPr>
            <w:rStyle w:val="Hipercze"/>
          </w:rPr>
          <w:t>http://asksipho.blogspot.com/2013/01/installing-oracle-xe-database.html</w:t>
        </w:r>
      </w:hyperlink>
    </w:p>
    <w:p w:rsidR="005524E3" w:rsidRDefault="005524E3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zmianę nazwy na KEY_XE.reg, to pozwala na dokończenie instalacji.</w:t>
      </w:r>
    </w:p>
    <w:p w:rsidR="005524E3" w:rsidRPr="00967197" w:rsidRDefault="005524E3" w:rsidP="00967197">
      <w:pPr>
        <w:pStyle w:val="Nagwek3"/>
        <w:numPr>
          <w:ilvl w:val="0"/>
          <w:numId w:val="0"/>
        </w:numPr>
      </w:pPr>
    </w:p>
    <w:p w:rsidR="005524E3" w:rsidRPr="00352632" w:rsidRDefault="005524E3" w:rsidP="005524E3">
      <w:pPr>
        <w:pStyle w:val="Nagwek2"/>
      </w:pPr>
      <w:bookmarkStart w:id="73" w:name="_Toc365630682"/>
      <w:bookmarkStart w:id="74" w:name="_Toc470583817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73"/>
      <w:bookmarkEnd w:id="74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75" w:name="_Toc365630683"/>
      <w:bookmarkStart w:id="76" w:name="_Toc470583818"/>
      <w:r w:rsidRPr="00352632">
        <w:t>Załącznik E - Kilka instalacji plansoft.org w jednej bazie danych</w:t>
      </w:r>
      <w:bookmarkEnd w:id="75"/>
      <w:bookmarkEnd w:id="76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77" w:name="_Toc470583819"/>
      <w:r w:rsidRPr="00352632">
        <w:t>Inne informacje</w:t>
      </w:r>
      <w:bookmarkEnd w:id="77"/>
    </w:p>
    <w:p w:rsidR="005524E3" w:rsidRPr="00352632" w:rsidRDefault="005524E3" w:rsidP="005524E3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p w:rsidR="005524E3" w:rsidRPr="00352632" w:rsidRDefault="005524E3" w:rsidP="005524E3"/>
    <w:p w:rsidR="00B20DA2" w:rsidRDefault="00B20DA2" w:rsidP="00E457CD">
      <w:pPr>
        <w:jc w:val="both"/>
      </w:pPr>
    </w:p>
    <w:sectPr w:rsidR="00B20DA2" w:rsidSect="00CC2DA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904" w:rsidRDefault="00294904">
      <w:r>
        <w:separator/>
      </w:r>
    </w:p>
  </w:endnote>
  <w:endnote w:type="continuationSeparator" w:id="0">
    <w:p w:rsidR="00294904" w:rsidRDefault="00294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E52FE4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E52FE4" w:rsidRPr="00E52FE4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904" w:rsidRDefault="00294904">
      <w:r>
        <w:separator/>
      </w:r>
    </w:p>
  </w:footnote>
  <w:footnote w:type="continuationSeparator" w:id="0">
    <w:p w:rsidR="00294904" w:rsidRDefault="002949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 w:rsidP="0086538F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</w:t>
    </w:r>
    <w:r w:rsidR="0086538F">
      <w:rPr>
        <w:i/>
      </w:rPr>
      <w:t>Plans</w:t>
    </w:r>
    <w:r w:rsidR="008C5379">
      <w:rPr>
        <w:i/>
      </w:rPr>
      <w:t>of</w:t>
    </w:r>
    <w:r w:rsidR="0086538F">
      <w:rPr>
        <w:i/>
      </w:rPr>
      <w:t>t.org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3.7pt;height:55.4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364B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51A6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2FE4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asksipho.blogspot.com/2013/01/installing-oracle-xe-database.html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database/database-technologies/express-edition/downloads/index.html" TargetMode="Externa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www.oracle.com/technetwork/topics/dotnet/utilsoft-086879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oracle.com/technetwork/topics/dotnet/utilsoft-086879.html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326</TotalTime>
  <Pages>10</Pages>
  <Words>2143</Words>
  <Characters>12858</Characters>
  <Application>Microsoft Office Word</Application>
  <DocSecurity>0</DocSecurity>
  <Lines>107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14972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45</cp:revision>
  <cp:lastPrinted>2016-12-27T05:56:00Z</cp:lastPrinted>
  <dcterms:created xsi:type="dcterms:W3CDTF">2013-08-30T10:59:00Z</dcterms:created>
  <dcterms:modified xsi:type="dcterms:W3CDTF">2017-09-27T04:40:00Z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