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3179F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95184039" w:history="1">
        <w:r w:rsidR="00F3179F" w:rsidRPr="00435DF1">
          <w:rPr>
            <w:rStyle w:val="Hipercze"/>
            <w:noProof/>
          </w:rPr>
          <w:t>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stacji roboczej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_Toc495184039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1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0" w:history="1">
        <w:r w:rsidR="00F3179F" w:rsidRPr="00435DF1">
          <w:rPr>
            <w:rStyle w:val="Hipercze"/>
            <w:noProof/>
          </w:rPr>
          <w:t>1.1.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_Toc495184040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1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1" w:history="1">
        <w:r w:rsidR="00F3179F" w:rsidRPr="00435DF1">
          <w:rPr>
            <w:rStyle w:val="Hipercze"/>
            <w:noProof/>
          </w:rPr>
          <w:t>1.2.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Jeżeli kupiono program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_Toc495184041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2" w:history="1">
        <w:r w:rsidR="00F3179F" w:rsidRPr="00435DF1">
          <w:rPr>
            <w:rStyle w:val="Hipercze"/>
            <w:noProof/>
          </w:rPr>
          <w:t>1.3.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Jeżeli kupiono usługę serwisową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_Toc495184042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3" w:history="1">
        <w:r w:rsidR="00F3179F" w:rsidRPr="00435DF1">
          <w:rPr>
            <w:rStyle w:val="Hipercze"/>
            <w:noProof/>
          </w:rPr>
          <w:t>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bazy danych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_Toc495184043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4" w:history="1">
        <w:r w:rsidR="00F3179F" w:rsidRPr="00435DF1">
          <w:rPr>
            <w:rStyle w:val="Hipercze"/>
            <w:noProof/>
          </w:rPr>
          <w:t>2.1.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obiektów w bazie danych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_Toc495184044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2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5" w:history="1">
        <w:r w:rsidR="00F3179F" w:rsidRPr="00435DF1">
          <w:rPr>
            <w:rStyle w:val="Hipercze"/>
            <w:noProof/>
          </w:rPr>
          <w:t>3.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Informacje dla Zaawansowanych użytkowników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_Toc495184045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6" w:history="1">
        <w:r w:rsidR="00F3179F" w:rsidRPr="00435DF1">
          <w:rPr>
            <w:rStyle w:val="Hipercze"/>
            <w:noProof/>
          </w:rPr>
          <w:t>3.1.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Załacznik A- Upgrade do wyższych wersji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_Toc495184046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7" w:history="1">
        <w:r w:rsidR="00F3179F" w:rsidRPr="00435DF1">
          <w:rPr>
            <w:rStyle w:val="Hipercze"/>
            <w:noProof/>
          </w:rPr>
          <w:t>3.1.1.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po stronie serwera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_Toc495184047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8" w:history="1">
        <w:r w:rsidR="00F3179F" w:rsidRPr="00435DF1">
          <w:rPr>
            <w:rStyle w:val="Hipercze"/>
            <w:noProof/>
          </w:rPr>
          <w:t>3.1.2.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na stacjach roboczych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_Toc495184048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49" w:history="1">
        <w:r w:rsidR="00F3179F" w:rsidRPr="00435DF1">
          <w:rPr>
            <w:rStyle w:val="Hipercze"/>
            <w:noProof/>
          </w:rPr>
          <w:t>3.2.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Załącznik B - Usługi terminalowe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_Toc495184049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0" w:history="1">
        <w:r w:rsidR="00F3179F" w:rsidRPr="00435DF1">
          <w:rPr>
            <w:rStyle w:val="Hipercze"/>
            <w:rFonts w:cstheme="majorBidi"/>
            <w:noProof/>
          </w:rPr>
          <w:t>3.3.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Załącznik C - Rozwiązywanie problemów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_Toc495184050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1" w:history="1">
        <w:r w:rsidR="00F3179F" w:rsidRPr="00435DF1">
          <w:rPr>
            <w:rStyle w:val="Hipercze"/>
            <w:noProof/>
          </w:rPr>
          <w:t>3.3.1.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Instalacja serwera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_Toc495184051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6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2" w:history="1">
        <w:r w:rsidR="00F3179F" w:rsidRPr="00435DF1">
          <w:rPr>
            <w:rStyle w:val="Hipercze"/>
            <w:noProof/>
          </w:rPr>
          <w:t>3.4.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Załacznik D – Zaawansowana konfiguracja stacji roboczej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_Toc495184052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7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3" w:history="1">
        <w:r w:rsidR="00F3179F" w:rsidRPr="00435DF1">
          <w:rPr>
            <w:rStyle w:val="Hipercze"/>
            <w:noProof/>
          </w:rPr>
          <w:t>3.5.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Załącznik E - Kilka instalacji plansoft.org w jednej bazie danych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_Toc495184053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8</w:t>
        </w:r>
        <w:r w:rsidR="00F3179F">
          <w:rPr>
            <w:noProof/>
            <w:webHidden/>
          </w:rPr>
          <w:fldChar w:fldCharType="end"/>
        </w:r>
      </w:hyperlink>
    </w:p>
    <w:p w:rsidR="00F3179F" w:rsidRDefault="00D7567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95184054" w:history="1">
        <w:r w:rsidR="00F3179F" w:rsidRPr="00435DF1">
          <w:rPr>
            <w:rStyle w:val="Hipercze"/>
            <w:noProof/>
          </w:rPr>
          <w:t>3.6.</w:t>
        </w:r>
        <w:r w:rsidR="00F3179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3179F" w:rsidRPr="00435DF1">
          <w:rPr>
            <w:rStyle w:val="Hipercze"/>
            <w:noProof/>
          </w:rPr>
          <w:t>Inne informacje</w:t>
        </w:r>
        <w:r w:rsidR="00F3179F">
          <w:rPr>
            <w:noProof/>
            <w:webHidden/>
          </w:rPr>
          <w:tab/>
        </w:r>
        <w:r w:rsidR="00F3179F">
          <w:rPr>
            <w:noProof/>
            <w:webHidden/>
          </w:rPr>
          <w:fldChar w:fldCharType="begin"/>
        </w:r>
        <w:r w:rsidR="00F3179F">
          <w:rPr>
            <w:noProof/>
            <w:webHidden/>
          </w:rPr>
          <w:instrText xml:space="preserve"> PAGEREF _Toc495184054 \h </w:instrText>
        </w:r>
        <w:r w:rsidR="00F3179F">
          <w:rPr>
            <w:noProof/>
            <w:webHidden/>
          </w:rPr>
        </w:r>
        <w:r w:rsidR="00F3179F">
          <w:rPr>
            <w:noProof/>
            <w:webHidden/>
          </w:rPr>
          <w:fldChar w:fldCharType="separate"/>
        </w:r>
        <w:r w:rsidR="00F3179F">
          <w:rPr>
            <w:noProof/>
            <w:webHidden/>
          </w:rPr>
          <w:t>9</w:t>
        </w:r>
        <w:r w:rsidR="00F3179F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EE24DD" w:rsidRDefault="00EE24DD" w:rsidP="00EE24DD">
      <w:pPr>
        <w:pStyle w:val="Nagwek1"/>
      </w:pPr>
      <w:bookmarkStart w:id="0" w:name="_Toc495184039"/>
      <w:r>
        <w:t>Instalacja stacji roboczej</w:t>
      </w:r>
      <w:bookmarkEnd w:id="0"/>
    </w:p>
    <w:p w:rsidR="009A0491" w:rsidRDefault="009A0491" w:rsidP="00EE24DD"/>
    <w:p w:rsidR="00EE24DD" w:rsidRDefault="00EE24DD" w:rsidP="00EE24DD">
      <w:r>
        <w:t xml:space="preserve">Uruchom </w:t>
      </w:r>
      <w:r w:rsidR="00DC2905" w:rsidRPr="00DC2905">
        <w:rPr>
          <w:b/>
        </w:rPr>
        <w:t>ODTwithODAC122010.zip</w:t>
      </w:r>
      <w:r w:rsidRPr="004B68B1">
        <w:rPr>
          <w:b/>
        </w:rPr>
        <w:t>/Setup.exe</w:t>
      </w:r>
      <w:r>
        <w:t>.</w:t>
      </w:r>
    </w:p>
    <w:p w:rsidR="00EE24DD" w:rsidRPr="00EE24DD" w:rsidRDefault="00EE24DD" w:rsidP="00EE24DD"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EE24DD" w:rsidRPr="00EE24DD" w:rsidRDefault="00EE24DD" w:rsidP="00EE24DD">
      <w:pPr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EE24DD" w:rsidRDefault="00EE24DD" w:rsidP="00EE24DD">
      <w:pPr>
        <w:rPr>
          <w:lang w:val="en-GB"/>
        </w:rPr>
      </w:pPr>
    </w:p>
    <w:p w:rsidR="00EE24DD" w:rsidRDefault="00EE24DD" w:rsidP="00EE24DD">
      <w:r>
        <w:t>Zaakceptuj ustawienia domyślne, instaluj tylko komponent Oracle Provider for OLE DB</w:t>
      </w:r>
    </w:p>
    <w:p w:rsidR="00EE24DD" w:rsidRDefault="00EE24DD" w:rsidP="00EE24DD">
      <w:pPr>
        <w:ind w:left="708"/>
      </w:pPr>
      <w:r>
        <w:rPr>
          <w:noProof/>
        </w:rPr>
        <w:drawing>
          <wp:inline distT="0" distB="0" distL="0" distR="0" wp14:anchorId="54D538D6" wp14:editId="12F24C6D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D" w:rsidRPr="00EE24DD" w:rsidRDefault="00EE24DD" w:rsidP="00EE24DD">
      <w:pPr>
        <w:rPr>
          <w:lang w:val="en-GB"/>
        </w:rPr>
      </w:pPr>
    </w:p>
    <w:p w:rsidR="00EE24DD" w:rsidRDefault="00EE24DD" w:rsidP="00EE24DD">
      <w:r>
        <w:t xml:space="preserve">Uruchom </w:t>
      </w:r>
      <w:hyperlink r:id="rId11" w:history="1">
        <w:r w:rsidRPr="002D011E">
          <w:rPr>
            <w:rStyle w:val="Hipercze"/>
          </w:rPr>
          <w:t>http://plansoft.org/wp-content/uploads/pdf/install.exe</w:t>
        </w:r>
      </w:hyperlink>
    </w:p>
    <w:p w:rsidR="00EE24DD" w:rsidRDefault="00EE24DD" w:rsidP="00EE24DD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EE24DD" w:rsidRDefault="00EE24DD" w:rsidP="00EE24DD"/>
    <w:p w:rsidR="00EE24DD" w:rsidRDefault="00EE24DD" w:rsidP="00EE24DD">
      <w:pPr>
        <w:pStyle w:val="Nagwek2"/>
      </w:pPr>
      <w:bookmarkStart w:id="1" w:name="_Toc495184041"/>
      <w:r>
        <w:lastRenderedPageBreak/>
        <w:t>Jeżeli kupiono program</w:t>
      </w:r>
      <w:bookmarkEnd w:id="1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2" w:name="_Toc495184042"/>
      <w:r>
        <w:t>Jeżeli kupiono usługę serwisową</w:t>
      </w:r>
      <w:bookmarkEnd w:id="2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475241" w:rsidRDefault="00475241" w:rsidP="00475241">
      <w:pPr>
        <w:pStyle w:val="Nagwek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Default="005524E3" w:rsidP="00EE24DD">
      <w:pPr>
        <w:pStyle w:val="Nagwek1"/>
      </w:pPr>
      <w:bookmarkStart w:id="3" w:name="_Toc495184043"/>
      <w:r>
        <w:lastRenderedPageBreak/>
        <w:t>Instalacja bazy danych</w:t>
      </w:r>
      <w:bookmarkEnd w:id="3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4" w:name="OLE_LINK28"/>
    <w:bookmarkStart w:id="5" w:name="OLE_LINK29"/>
    <w:bookmarkStart w:id="6" w:name="OLE_LINK31"/>
    <w:p w:rsidR="005524E3" w:rsidRDefault="00937E36" w:rsidP="005524E3">
      <w:pPr>
        <w:ind w:left="720"/>
        <w:rPr>
          <w:rStyle w:val="Hipercze"/>
        </w:rPr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p w:rsidR="00475241" w:rsidRDefault="00475241" w:rsidP="005524E3">
      <w:pPr>
        <w:ind w:left="720"/>
      </w:pPr>
    </w:p>
    <w:bookmarkEnd w:id="4"/>
    <w:bookmarkEnd w:id="5"/>
    <w:bookmarkEnd w:id="6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7" w:name="OLE_LINK4"/>
      <w:bookmarkStart w:id="8" w:name="OLE_LINK5"/>
      <w:bookmarkStart w:id="9" w:name="OLE_LINK6"/>
      <w:r w:rsidRPr="00BD2CC7">
        <w:rPr>
          <w:vanish/>
        </w:rPr>
        <w:t>OracleMTSRecoveryService.reg</w:t>
      </w:r>
      <w:bookmarkEnd w:id="7"/>
      <w:bookmarkEnd w:id="8"/>
      <w:bookmarkEnd w:id="9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0" w:name="_Toc365630670"/>
      <w:bookmarkStart w:id="11" w:name="_Toc495184044"/>
      <w:r w:rsidRPr="00DE2D96">
        <w:t>Instalacja obiektów w bazie danych</w:t>
      </w:r>
      <w:bookmarkEnd w:id="10"/>
      <w:bookmarkEnd w:id="11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2" w:name="OLE_LINK32"/>
      <w:bookmarkStart w:id="13" w:name="OLE_LINK33"/>
      <w:bookmarkStart w:id="14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5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6" w:name="OLE_LINK7"/>
      <w:bookmarkStart w:id="17" w:name="OLE_LINK45"/>
      <w:bookmarkStart w:id="18" w:name="OLE_LINK46"/>
      <w:bookmarkStart w:id="19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6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0" w:name="OLE_LINK8"/>
      <w:bookmarkStart w:id="21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20"/>
    <w:bookmarkEnd w:id="21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2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3" w:name="OLE_LINK11"/>
      <w:bookmarkEnd w:id="22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5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3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4" w:name="OLE_LINK12"/>
      <w:bookmarkStart w:id="25" w:name="OLE_LINK13"/>
      <w:bookmarkStart w:id="26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4"/>
      <w:bookmarkEnd w:id="25"/>
    </w:p>
    <w:bookmarkEnd w:id="26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7" w:name="OLE_LINK14"/>
      <w:bookmarkStart w:id="28" w:name="OLE_LINK15"/>
      <w:bookmarkStart w:id="29" w:name="OLE_LINK16"/>
      <w:bookmarkStart w:id="30" w:name="OLE_LINK37"/>
      <w:bookmarkStart w:id="31" w:name="OLE_LINK38"/>
      <w:bookmarkStart w:id="32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7"/>
      <w:bookmarkEnd w:id="28"/>
      <w:bookmarkEnd w:id="29"/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Pr="008306E8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12"/>
    <w:bookmarkEnd w:id="13"/>
    <w:bookmarkEnd w:id="14"/>
    <w:bookmarkEnd w:id="17"/>
    <w:bookmarkEnd w:id="18"/>
    <w:bookmarkEnd w:id="19"/>
    <w:bookmarkEnd w:id="30"/>
    <w:bookmarkEnd w:id="31"/>
    <w:bookmarkEnd w:id="32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lastRenderedPageBreak/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3" w:name="OLE_LINK48"/>
      <w:bookmarkStart w:id="34" w:name="OLE_LINK49"/>
      <w:bookmarkStart w:id="35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6" w:name="OLE_LINK17"/>
      <w:bookmarkStart w:id="37" w:name="OLE_LINK18"/>
      <w:bookmarkStart w:id="38" w:name="OLE_LINK25"/>
      <w:bookmarkStart w:id="39" w:name="OLE_LINK26"/>
      <w:bookmarkStart w:id="40" w:name="OLE_LINK27"/>
      <w:bookmarkStart w:id="41" w:name="OLE_LINK40"/>
      <w:bookmarkStart w:id="42" w:name="OLE_LINK41"/>
      <w:bookmarkStart w:id="43" w:name="OLE_LINK43"/>
      <w:bookmarkStart w:id="44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6"/>
    <w:bookmarkEnd w:id="37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5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3"/>
      <w:bookmarkEnd w:id="34"/>
      <w:bookmarkEnd w:id="35"/>
    </w:p>
    <w:bookmarkEnd w:id="38"/>
    <w:bookmarkEnd w:id="39"/>
    <w:bookmarkEnd w:id="40"/>
    <w:bookmarkEnd w:id="41"/>
    <w:bookmarkEnd w:id="42"/>
    <w:bookmarkEnd w:id="43"/>
    <w:bookmarkEnd w:id="44"/>
    <w:bookmarkEnd w:id="45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6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6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7" w:name="OLE_LINK21"/>
      <w:bookmarkStart w:id="48" w:name="OLE_LINK22"/>
      <w:bookmarkStart w:id="49" w:name="OLE_LINK42"/>
      <w:bookmarkStart w:id="50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7"/>
    <w:bookmarkEnd w:id="48"/>
    <w:bookmarkEnd w:id="49"/>
    <w:bookmarkEnd w:id="50"/>
    <w:p w:rsidR="005524E3" w:rsidRDefault="005524E3" w:rsidP="005524E3">
      <w:pPr>
        <w:rPr>
          <w:lang w:val="en-US"/>
        </w:rPr>
      </w:pPr>
    </w:p>
    <w:p w:rsidR="005524E3" w:rsidRPr="00352632" w:rsidRDefault="005524E3" w:rsidP="005524E3">
      <w:pPr>
        <w:pStyle w:val="Nagwek1"/>
      </w:pPr>
      <w:bookmarkStart w:id="51" w:name="_Toc495184045"/>
      <w:r>
        <w:t>Informacje dla Zaawansowanych użytkowników</w:t>
      </w:r>
      <w:bookmarkEnd w:id="51"/>
    </w:p>
    <w:p w:rsidR="005524E3" w:rsidRPr="00352632" w:rsidRDefault="005524E3" w:rsidP="005524E3">
      <w:pPr>
        <w:pStyle w:val="Nagwek2"/>
      </w:pPr>
      <w:bookmarkStart w:id="52" w:name="_Toc365630675"/>
      <w:bookmarkStart w:id="53" w:name="_Toc495184046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52"/>
      <w:bookmarkEnd w:id="53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54" w:name="_Toc365630676"/>
      <w:bookmarkStart w:id="55" w:name="_Toc495184047"/>
      <w:r w:rsidRPr="00352632">
        <w:t>Instalacja po stronie serwera</w:t>
      </w:r>
      <w:bookmarkEnd w:id="54"/>
      <w:bookmarkEnd w:id="55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56" w:name="_Toc365630677"/>
      <w:bookmarkStart w:id="57" w:name="_Toc495184048"/>
      <w:r w:rsidRPr="00352632">
        <w:t>Instalacja na stacjach roboczych</w:t>
      </w:r>
      <w:bookmarkEnd w:id="56"/>
      <w:bookmarkEnd w:id="57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58" w:name="_Toc365630678"/>
      <w:bookmarkStart w:id="59" w:name="_Toc495184049"/>
      <w:r w:rsidRPr="00352632">
        <w:t>Załącznik B - Usługi terminalowe</w:t>
      </w:r>
      <w:bookmarkEnd w:id="58"/>
      <w:bookmarkEnd w:id="59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8037B5" w:rsidRDefault="005524E3" w:rsidP="008037B5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  <w:bookmarkStart w:id="60" w:name="_GoBack"/>
      <w:bookmarkEnd w:id="60"/>
    </w:p>
    <w:p w:rsidR="005524E3" w:rsidRPr="00352632" w:rsidRDefault="005524E3" w:rsidP="005524E3">
      <w:pPr>
        <w:pStyle w:val="Nagwek2"/>
      </w:pPr>
      <w:bookmarkStart w:id="61" w:name="_Toc365630682"/>
      <w:bookmarkStart w:id="62" w:name="_Toc495184052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61"/>
      <w:bookmarkEnd w:id="62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lastRenderedPageBreak/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63" w:name="_Toc365630683"/>
      <w:bookmarkStart w:id="64" w:name="_Toc495184053"/>
      <w:r w:rsidRPr="00352632">
        <w:t>Załącznik E - Kilka instalacji plansoft.org w jednej bazie danych</w:t>
      </w:r>
      <w:bookmarkEnd w:id="63"/>
      <w:bookmarkEnd w:id="64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65" w:name="_Toc495184054"/>
      <w:r w:rsidRPr="00352632">
        <w:t>Inne informacje</w:t>
      </w:r>
      <w:bookmarkEnd w:id="65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567B" w:rsidRDefault="00D7567B">
      <w:r>
        <w:separator/>
      </w:r>
    </w:p>
  </w:endnote>
  <w:endnote w:type="continuationSeparator" w:id="0">
    <w:p w:rsidR="00D7567B" w:rsidRDefault="00D75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8037B5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8037B5" w:rsidRPr="008037B5">
            <w:rPr>
              <w:rStyle w:val="Numerstrony"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567B" w:rsidRDefault="00D7567B">
      <w:r>
        <w:separator/>
      </w:r>
    </w:p>
  </w:footnote>
  <w:footnote w:type="continuationSeparator" w:id="0">
    <w:p w:rsidR="00D7567B" w:rsidRDefault="00D7567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 w:rsidP="0086538F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8C5379">
      <w:rPr>
        <w:i/>
      </w:rPr>
      <w:t xml:space="preserve">Instrukcja instalacji </w:t>
    </w:r>
    <w:r w:rsidR="0086538F">
      <w:rPr>
        <w:i/>
      </w:rPr>
      <w:t>Plans</w:t>
    </w:r>
    <w:r w:rsidR="008C5379">
      <w:rPr>
        <w:i/>
      </w:rPr>
      <w:t>of</w:t>
    </w:r>
    <w:r w:rsidR="0086538F">
      <w:rPr>
        <w:i/>
      </w:rPr>
      <w:t>t.org</w:t>
    </w:r>
    <w:r>
      <w:rPr>
        <w:i/>
      </w:rPr>
      <w:fldChar w:fldCharType="end"/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4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2"/>
  </w:num>
  <w:num w:numId="5">
    <w:abstractNumId w:val="5"/>
  </w:num>
  <w:num w:numId="6">
    <w:abstractNumId w:val="0"/>
  </w:num>
  <w:num w:numId="7">
    <w:abstractNumId w:val="1"/>
  </w:num>
  <w:num w:numId="8">
    <w:abstractNumId w:val="8"/>
  </w:num>
  <w:num w:numId="9">
    <w:abstractNumId w:val="7"/>
  </w:num>
  <w:num w:numId="10">
    <w:abstractNumId w:val="13"/>
  </w:num>
  <w:num w:numId="11">
    <w:abstractNumId w:val="4"/>
  </w:num>
  <w:num w:numId="12">
    <w:abstractNumId w:val="6"/>
  </w:num>
  <w:num w:numId="13">
    <w:abstractNumId w:val="9"/>
  </w:num>
  <w:num w:numId="14">
    <w:abstractNumId w:val="7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7B5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2E68"/>
    <w:rsid w:val="0098364B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2FE4"/>
    <w:rsid w:val="00E54640"/>
    <w:rsid w:val="00E56BD6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4CAB9-A488-4A20-8D2C-F6987BEC4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339</TotalTime>
  <Pages>10</Pages>
  <Words>1922</Words>
  <Characters>11537</Characters>
  <Application>Microsoft Office Word</Application>
  <DocSecurity>0</DocSecurity>
  <Lines>96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13433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54</cp:revision>
  <cp:lastPrinted>2016-12-27T05:56:00Z</cp:lastPrinted>
  <dcterms:created xsi:type="dcterms:W3CDTF">2013-08-30T10:59:00Z</dcterms:created>
  <dcterms:modified xsi:type="dcterms:W3CDTF">2018-06-25T04:26:00Z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