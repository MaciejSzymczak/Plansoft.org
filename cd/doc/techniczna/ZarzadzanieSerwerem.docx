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663" w:rsidRDefault="00574663" w:rsidP="00574663"/>
    <w:p w:rsidR="00B20DA2" w:rsidRDefault="00574663" w:rsidP="00574663">
      <w:pPr>
        <w:pStyle w:val="Nagwek1"/>
      </w:pPr>
      <w:bookmarkStart w:id="0" w:name="_GoBack"/>
      <w:r>
        <w:t>Sprawdzenie parametrów bazy danych</w:t>
      </w:r>
    </w:p>
    <w:p w:rsidR="00574663" w:rsidRDefault="00574663" w:rsidP="00574663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23"/>
      </w:tblGrid>
      <w:tr w:rsidR="00574663" w:rsidRPr="00574663" w:rsidTr="00574663">
        <w:tc>
          <w:tcPr>
            <w:tcW w:w="9223" w:type="dxa"/>
          </w:tcPr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</w:rPr>
              <w:t>-- -----------------------------------------------------------------------------------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-- File Name    : https://oracle-base.com/dba/monitoring/tuning.sql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--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Author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: Tim Hall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-- Description  : Displays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several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performance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indicators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and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comments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on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--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Requirements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: Access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V$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views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-- Call Syntax  : @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tuning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-- Last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Modified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: 15/07/2000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-- -----------------------------------------------------------------------------------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SET SERVEROUTPUT ON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SET LINESIZE 1000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SET FEEDBACK OFF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SELECT *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v$database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PROMPT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DECLARE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NUMBER;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FUNCTION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  NUMBER)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RETURN VARCHAR2 IS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BEGIN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RETURN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LPad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To_Char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(Round(p_value,2),'990.00') || '%',8,' ') || '  ';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BEGIN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Dictionary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(1 -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getmisses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)/(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) +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getmisses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))))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v$rowcache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Dictionary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&lt; 90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SHARED_POOL_SIZE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parameter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above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90%');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.');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Library Cache Hit Ratio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(1 -(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reloads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)/(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pins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) +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reloads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))))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v$librarycache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('Library Cache Hit Ratio   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&lt; 99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SHARED_POOL_SIZE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parameter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above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99%');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.');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DB Block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Buffer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(1 -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phys.value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/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db.value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+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cons.value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v$sysstat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phys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,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v$sysstat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,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v$sysstat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cons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WHERE  phys.name  = 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physical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reads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'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AND    db.name    = 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block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'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AND    cons.name  = 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consistent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';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('DB Block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Buffer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&lt; 89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DB_BLOCK_BUFFERS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parameter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above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89%');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.');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Latch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Hit Ratio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(1 -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misses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) /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v$latch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Latch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Hit Ratio           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&lt; 98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number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of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latches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above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98%');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Disk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Sort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Ratio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disk.value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/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mem.value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v$sysstat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disk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,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lastRenderedPageBreak/>
              <w:t xml:space="preserve">     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v$sysstat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mem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WHERE  disk.name = 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sorts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disk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)'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AND    mem.name  = 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sorts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memory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)';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('Disk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Sort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Ratio           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&gt; 5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SORT_AREA_SIZE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parameter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below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5%');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.');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Rollback Segment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Waits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waits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) /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gets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 * 100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v$rollstat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('Rollback Segment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Waits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&gt; 5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number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of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Rollback Segments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below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5%');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Dispatcher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Workload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-- -------------------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SELECT NVL((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busy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 / 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busy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) +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Sum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idle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))) * 100,0)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INTO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FROM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v$dispatcher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('Dispatcher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Workload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     : ' || Format(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));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IF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v_value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&gt; 50 THEN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('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Increase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MTS_DISPATCHERS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to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bring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the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value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below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50%');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  <w:r w:rsidRPr="00574663">
              <w:rPr>
                <w:rFonts w:ascii="Consolas" w:hAnsi="Consolas" w:cs="Courier New"/>
                <w:color w:val="000000"/>
                <w:sz w:val="11"/>
                <w:szCs w:val="23"/>
              </w:rPr>
              <w:t>ELSE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DBMS_Output.Put_Line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('Value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.');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END IF;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END;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/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PROMPT</w:t>
            </w:r>
          </w:p>
          <w:p w:rsidR="00574663" w:rsidRPr="00574663" w:rsidRDefault="00574663" w:rsidP="00574663">
            <w:pPr>
              <w:p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SET FEEDBACK ON</w:t>
            </w:r>
          </w:p>
        </w:tc>
      </w:tr>
    </w:tbl>
    <w:p w:rsidR="00574663" w:rsidRDefault="00574663" w:rsidP="00574663">
      <w:r w:rsidRPr="00574663">
        <w:lastRenderedPageBreak/>
        <w:t xml:space="preserve">Źródło: </w:t>
      </w:r>
      <w:hyperlink r:id="rId8" w:history="1">
        <w:r w:rsidRPr="00FB521C">
          <w:rPr>
            <w:rStyle w:val="Hipercze"/>
          </w:rPr>
          <w:t>https://oracle-base.com/dba/script?category=monitoring&amp;file=tuning.sql</w:t>
        </w:r>
      </w:hyperlink>
    </w:p>
    <w:p w:rsidR="00574663" w:rsidRDefault="00574663" w:rsidP="00574663"/>
    <w:p w:rsidR="00574663" w:rsidRDefault="00574663" w:rsidP="00574663">
      <w:r>
        <w:t>Przykładowy wynik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223"/>
      </w:tblGrid>
      <w:tr w:rsidR="00574663" w:rsidRPr="00574663" w:rsidTr="00574663">
        <w:tc>
          <w:tcPr>
            <w:tcW w:w="9223" w:type="dxa"/>
            <w:shd w:val="clear" w:color="auto" w:fill="F2F2F2" w:themeFill="background1" w:themeFillShade="F2"/>
          </w:tcPr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&gt;&gt;Query Run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In:Query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Result</w:t>
            </w:r>
            <w:proofErr w:type="spellEnd"/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Dictionary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       :   99.76%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Library Cache Hit Ratio          :   99.17%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DB Block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Buffer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Cache Hit Ratio  :   94.85%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Latch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Hit Ratio                  :   99.99%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Disk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Sort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Ratio                  :    0.00%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Rollback Segment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Waits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  :    0.01%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  <w:p w:rsidR="00574663" w:rsidRPr="00574663" w:rsidRDefault="00574663" w:rsidP="00574663">
            <w:pPr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</w:pP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Dispatcher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Workload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 xml:space="preserve">              :    0.00%  Value </w:t>
            </w:r>
            <w:proofErr w:type="spellStart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acceptable</w:t>
            </w:r>
            <w:proofErr w:type="spellEnd"/>
            <w:r w:rsidRPr="00574663">
              <w:rPr>
                <w:rFonts w:ascii="Consolas" w:hAnsi="Consolas" w:cs="Courier New"/>
                <w:color w:val="000000"/>
                <w:sz w:val="11"/>
                <w:szCs w:val="23"/>
                <w:lang w:val="de-DE"/>
              </w:rPr>
              <w:t>.</w:t>
            </w:r>
          </w:p>
        </w:tc>
      </w:tr>
      <w:bookmarkEnd w:id="0"/>
    </w:tbl>
    <w:p w:rsidR="00574663" w:rsidRPr="00574663" w:rsidRDefault="00574663" w:rsidP="00574663"/>
    <w:sectPr w:rsidR="00574663" w:rsidRPr="00574663" w:rsidSect="00CC2DA8">
      <w:headerReference w:type="default" r:id="rId9"/>
      <w:footerReference w:type="default" r:id="rId10"/>
      <w:headerReference w:type="first" r:id="rId11"/>
      <w:footerReference w:type="first" r:id="rId12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9EC" w:rsidRDefault="001229EC">
      <w:r>
        <w:separator/>
      </w:r>
    </w:p>
  </w:endnote>
  <w:endnote w:type="continuationSeparator" w:id="0">
    <w:p w:rsidR="001229EC" w:rsidRDefault="00122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574663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574663" w:rsidRPr="00574663">
            <w:rPr>
              <w:rStyle w:val="Numerstrony"/>
              <w:noProof/>
            </w:rPr>
            <w:t>2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9EC" w:rsidRDefault="001229EC">
      <w:r>
        <w:separator/>
      </w:r>
    </w:p>
  </w:footnote>
  <w:footnote w:type="continuationSeparator" w:id="0">
    <w:p w:rsidR="001229EC" w:rsidRDefault="001229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345A74">
      <w:rPr>
        <w:i/>
      </w:rPr>
      <w:t xml:space="preserve">Instrukcja instalacji aplikacji </w:t>
    </w:r>
    <w:proofErr w:type="spellStart"/>
    <w:r w:rsidR="00345A74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56467A" w:rsidRPr="00574663" w:rsidRDefault="00415996" w:rsidP="0057466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3.6pt;height:55.2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29EC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E7442"/>
    <w:rsid w:val="001E77F4"/>
    <w:rsid w:val="002019FF"/>
    <w:rsid w:val="00203408"/>
    <w:rsid w:val="00203A1C"/>
    <w:rsid w:val="0021128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6C0C"/>
    <w:rsid w:val="002744B6"/>
    <w:rsid w:val="00276CE7"/>
    <w:rsid w:val="00280D3F"/>
    <w:rsid w:val="002850CD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0C9"/>
    <w:rsid w:val="00492519"/>
    <w:rsid w:val="0049443C"/>
    <w:rsid w:val="004A10C4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60D6"/>
    <w:rsid w:val="0056467A"/>
    <w:rsid w:val="0056596C"/>
    <w:rsid w:val="0057007C"/>
    <w:rsid w:val="00574663"/>
    <w:rsid w:val="0058430D"/>
    <w:rsid w:val="005852DA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F1F4F"/>
    <w:rsid w:val="007F5798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314F0"/>
    <w:rsid w:val="00937E36"/>
    <w:rsid w:val="00944438"/>
    <w:rsid w:val="009525A1"/>
    <w:rsid w:val="00956F46"/>
    <w:rsid w:val="00960DEE"/>
    <w:rsid w:val="00963D0B"/>
    <w:rsid w:val="0097627D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74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74663"/>
    <w:rPr>
      <w:rFonts w:ascii="Courier New" w:hAnsi="Courier New" w:cs="Courier New"/>
      <w:lang w:val="pl-PL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74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74663"/>
    <w:rPr>
      <w:rFonts w:ascii="Courier New" w:hAnsi="Courier New" w:cs="Courier New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acle-base.com/dba/script?category=monitoring&amp;file=tuning.sql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221</TotalTime>
  <Pages>2</Pages>
  <Words>679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4750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Maciek</cp:lastModifiedBy>
  <cp:revision>33</cp:revision>
  <cp:lastPrinted>2015-03-12T07:03:00Z</cp:lastPrinted>
  <dcterms:created xsi:type="dcterms:W3CDTF">2013-08-30T10:59:00Z</dcterms:created>
  <dcterms:modified xsi:type="dcterms:W3CDTF">2016-12-09T20:42:00Z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