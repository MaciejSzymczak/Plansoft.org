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-Siatka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223"/>
      </w:tblGrid>
      <w:tr w:rsidR="0026105B" w:rsidTr="0026105B">
        <w:tc>
          <w:tcPr>
            <w:tcW w:w="9223" w:type="dxa"/>
            <w:shd w:val="clear" w:color="auto" w:fill="D9D9D9" w:themeFill="background1" w:themeFillShade="D9"/>
          </w:tcPr>
          <w:p w:rsidR="0026105B" w:rsidRPr="0026105B" w:rsidRDefault="0026105B" w:rsidP="0026105B">
            <w:r w:rsidRPr="0026105B">
              <w:t xml:space="preserve">Dlaczego stara instrukcja instalacji jest wciąż tutaj? </w:t>
            </w:r>
          </w:p>
          <w:p w:rsidR="0026105B" w:rsidRDefault="0026105B" w:rsidP="0026105B">
            <w:r w:rsidRPr="0026105B">
              <w:t>Nowa instrukcja instalacji zakłada</w:t>
            </w:r>
            <w:r w:rsidR="00C0031A">
              <w:t>ła</w:t>
            </w:r>
            <w:r w:rsidRPr="0026105B">
              <w:t xml:space="preserve"> użycie pliku </w:t>
            </w:r>
            <w:hyperlink r:id="rId8" w:history="1">
              <w:r w:rsidRPr="0026105B">
                <w:rPr>
                  <w:rStyle w:val="Hipercze"/>
                </w:rPr>
                <w:t>ODTwithODAC121024.zip</w:t>
              </w:r>
            </w:hyperlink>
            <w:r w:rsidRPr="0026105B">
              <w:t xml:space="preserve">. Okazało się, że </w:t>
            </w:r>
            <w:hyperlink r:id="rId9" w:history="1">
              <w:r w:rsidRPr="0026105B">
                <w:rPr>
                  <w:rStyle w:val="Hipercze"/>
                </w:rPr>
                <w:t>ODTwithODAC121024.zip</w:t>
              </w:r>
            </w:hyperlink>
            <w:r w:rsidRPr="0026105B">
              <w:t xml:space="preserve"> posiada niskopoziomowy błąd polegający na tym, że wyniki zapytań, nawet tak prostych jak select * from forms są nieprawidłowe (zwracanych było 300 rekordów: 100 prawidłowych następnie pono</w:t>
            </w:r>
            <w:r w:rsidR="004A490B">
              <w:t>w</w:t>
            </w:r>
            <w:r w:rsidRPr="0026105B">
              <w:t>nie 100 tych samych rekordów i ponownie 100 tych samych rekordów)</w:t>
            </w:r>
          </w:p>
          <w:p w:rsidR="0026105B" w:rsidRDefault="00C0031A" w:rsidP="0026105B">
            <w:r>
              <w:t xml:space="preserve">Z tego powodu zalecono powrót do starej instrukcji instalacji, używającej pliki </w:t>
            </w:r>
            <w:r w:rsidRPr="0065410E">
              <w:t>win</w:t>
            </w:r>
            <w:r w:rsidRPr="00C0031A">
              <w:t>32</w:t>
            </w:r>
            <w:r w:rsidRPr="0065410E">
              <w:t>_11gR2_client.zi</w:t>
            </w:r>
            <w:r w:rsidRPr="0065410E">
              <w:rPr>
                <w:noProof/>
              </w:rPr>
              <w:t>p</w:t>
            </w:r>
            <w:r>
              <w:rPr>
                <w:noProof/>
              </w:rPr>
              <w:t>.</w:t>
            </w:r>
          </w:p>
          <w:p w:rsidR="00C0031A" w:rsidRDefault="00C0031A" w:rsidP="0026105B"/>
          <w:p w:rsidR="0026105B" w:rsidRDefault="0026105B" w:rsidP="0026105B">
            <w:r>
              <w:t>Której instrukcji w tej sytuacji należy używać?</w:t>
            </w:r>
          </w:p>
          <w:p w:rsidR="00C0031A" w:rsidRDefault="0026105B" w:rsidP="00C0031A">
            <w:pPr>
              <w:pStyle w:val="Akapitzlist"/>
              <w:numPr>
                <w:ilvl w:val="0"/>
                <w:numId w:val="15"/>
              </w:numPr>
            </w:pPr>
            <w:r>
              <w:t xml:space="preserve">przetestować działanie </w:t>
            </w:r>
            <w:r w:rsidR="00C0031A" w:rsidRPr="00C0031A">
              <w:t>ODTwithODAC122010.zip</w:t>
            </w:r>
            <w:r w:rsidR="00C0031A">
              <w:t xml:space="preserve"> (jest to aktualizacja z roku 2017 poprzedniego pliku z roku 2015). Jeżeli będzie ok to powrócić do bieżącej instrukcji instalacji.</w:t>
            </w:r>
          </w:p>
          <w:p w:rsidR="0026105B" w:rsidRPr="0026105B" w:rsidRDefault="00C0031A" w:rsidP="0026105B">
            <w:pPr>
              <w:pStyle w:val="Akapitzlist"/>
              <w:numPr>
                <w:ilvl w:val="0"/>
                <w:numId w:val="15"/>
              </w:numPr>
            </w:pPr>
            <w:r>
              <w:t>W przeciwnym razie nada używać starej instrukcji instalacji.</w:t>
            </w:r>
            <w:r w:rsidR="0026105B" w:rsidRPr="0026105B">
              <w:t xml:space="preserve"> </w:t>
            </w:r>
          </w:p>
        </w:tc>
      </w:tr>
    </w:tbl>
    <w:p w:rsidR="0026105B" w:rsidRDefault="0026105B" w:rsidP="00415996">
      <w:pPr>
        <w:pStyle w:val="Tekstpodstawowy"/>
        <w:jc w:val="center"/>
        <w:rPr>
          <w:b/>
          <w:sz w:val="36"/>
        </w:rPr>
      </w:pPr>
    </w:p>
    <w:p w:rsidR="00415996" w:rsidRPr="00543E17" w:rsidRDefault="005452DA" w:rsidP="00415996">
      <w:pPr>
        <w:pStyle w:val="Tekstpodstawowy"/>
        <w:jc w:val="center"/>
        <w:rPr>
          <w:rFonts w:ascii="Arial" w:hAnsi="Arial" w:cs="Arial"/>
          <w:b/>
          <w:color w:val="FF0000"/>
          <w:sz w:val="28"/>
        </w:rPr>
      </w:pPr>
      <w:r w:rsidRPr="00543E17">
        <w:rPr>
          <w:b/>
          <w:sz w:val="36"/>
        </w:rPr>
        <w:fldChar w:fldCharType="begin"/>
      </w:r>
      <w:r w:rsidRPr="00543E17">
        <w:rPr>
          <w:b/>
          <w:sz w:val="36"/>
        </w:rPr>
        <w:instrText xml:space="preserve"> TITLE  \* MERGEFORMAT </w:instrText>
      </w:r>
      <w:r w:rsidRPr="00543E17">
        <w:rPr>
          <w:b/>
          <w:sz w:val="36"/>
        </w:rPr>
        <w:fldChar w:fldCharType="separate"/>
      </w:r>
      <w:r w:rsidRPr="00543E17">
        <w:rPr>
          <w:b/>
          <w:sz w:val="36"/>
        </w:rPr>
        <w:t>Instrukcja instalacji aplikacji Plansoft</w:t>
      </w:r>
      <w:r w:rsidRPr="00543E17">
        <w:rPr>
          <w:b/>
          <w:sz w:val="36"/>
        </w:rPr>
        <w:fldChar w:fldCharType="end"/>
      </w:r>
      <w:r w:rsidRPr="00543E17">
        <w:rPr>
          <w:b/>
          <w:sz w:val="36"/>
        </w:rPr>
        <w:t>.org</w:t>
      </w:r>
    </w:p>
    <w:p w:rsidR="00C7234D" w:rsidRPr="00C7234D" w:rsidRDefault="00C7234D" w:rsidP="00C7234D">
      <w:pPr>
        <w:pStyle w:val="Tekstpodstawowy"/>
        <w:jc w:val="both"/>
        <w:rPr>
          <w:rFonts w:ascii="Arial" w:hAnsi="Arial" w:cs="Arial"/>
          <w:b/>
          <w:color w:val="FF0000"/>
          <w:sz w:val="20"/>
        </w:rPr>
      </w:pPr>
      <w:r w:rsidRPr="00C7234D">
        <w:rPr>
          <w:rFonts w:ascii="Arial" w:hAnsi="Arial" w:cs="Arial"/>
          <w:b/>
          <w:color w:val="FF0000"/>
          <w:sz w:val="20"/>
        </w:rPr>
        <w:t xml:space="preserve">Firma Software Factory bezpłatnie </w:t>
      </w:r>
      <w:r w:rsidR="0071148B">
        <w:rPr>
          <w:rFonts w:ascii="Arial" w:hAnsi="Arial" w:cs="Arial"/>
          <w:b/>
          <w:color w:val="FF0000"/>
          <w:sz w:val="20"/>
        </w:rPr>
        <w:t>zainstaluje</w:t>
      </w:r>
      <w:r w:rsidRPr="00C7234D">
        <w:rPr>
          <w:rFonts w:ascii="Arial" w:hAnsi="Arial" w:cs="Arial"/>
          <w:b/>
          <w:color w:val="FF0000"/>
          <w:sz w:val="20"/>
        </w:rPr>
        <w:t xml:space="preserve"> oprogramowanie Plansoft</w:t>
      </w:r>
      <w:r w:rsidR="0035364F">
        <w:rPr>
          <w:rFonts w:ascii="Arial" w:hAnsi="Arial" w:cs="Arial"/>
          <w:b/>
          <w:color w:val="FF0000"/>
          <w:sz w:val="20"/>
        </w:rPr>
        <w:t>.org</w:t>
      </w:r>
      <w:r w:rsidRPr="00C7234D">
        <w:rPr>
          <w:rFonts w:ascii="Arial" w:hAnsi="Arial" w:cs="Arial"/>
          <w:b/>
          <w:color w:val="FF0000"/>
          <w:sz w:val="20"/>
        </w:rPr>
        <w:t xml:space="preserve"> oraz serwer bazy danych Oracle</w:t>
      </w:r>
      <w:r w:rsidR="0071148B">
        <w:rPr>
          <w:rFonts w:ascii="Arial" w:hAnsi="Arial" w:cs="Arial"/>
          <w:b/>
          <w:color w:val="FF0000"/>
          <w:sz w:val="20"/>
        </w:rPr>
        <w:t xml:space="preserve"> lub pomoże w instalacji</w:t>
      </w:r>
      <w:r w:rsidRPr="00C7234D">
        <w:rPr>
          <w:rFonts w:ascii="Arial" w:hAnsi="Arial" w:cs="Arial"/>
          <w:b/>
          <w:color w:val="FF0000"/>
          <w:sz w:val="20"/>
        </w:rPr>
        <w:t xml:space="preserve">. W razie problemów prosimy o </w:t>
      </w:r>
      <w:r w:rsidR="00203408">
        <w:rPr>
          <w:rFonts w:ascii="Arial" w:hAnsi="Arial" w:cs="Arial"/>
          <w:b/>
          <w:color w:val="FF0000"/>
          <w:sz w:val="20"/>
        </w:rPr>
        <w:t>kontakt</w:t>
      </w:r>
      <w:r w:rsidRPr="00C7234D">
        <w:rPr>
          <w:rFonts w:ascii="Arial" w:hAnsi="Arial" w:cs="Arial"/>
          <w:b/>
          <w:color w:val="FF0000"/>
          <w:sz w:val="20"/>
        </w:rPr>
        <w:t>.</w:t>
      </w:r>
    </w:p>
    <w:p w:rsidR="00C7234D" w:rsidRDefault="00C7234D">
      <w:pPr>
        <w:pStyle w:val="Spistreci1"/>
      </w:pPr>
    </w:p>
    <w:p w:rsidR="00175F45" w:rsidRDefault="003918DC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27789805" w:history="1">
        <w:r w:rsidR="00175F45" w:rsidRPr="003B1B6C">
          <w:rPr>
            <w:rStyle w:val="Hipercze"/>
            <w:noProof/>
          </w:rPr>
          <w:t>Wstęp</w:t>
        </w:r>
        <w:r w:rsidR="00175F45">
          <w:rPr>
            <w:noProof/>
            <w:webHidden/>
          </w:rPr>
          <w:tab/>
        </w:r>
        <w:r w:rsidR="00175F45">
          <w:rPr>
            <w:noProof/>
            <w:webHidden/>
          </w:rPr>
          <w:fldChar w:fldCharType="begin"/>
        </w:r>
        <w:r w:rsidR="00175F45">
          <w:rPr>
            <w:noProof/>
            <w:webHidden/>
          </w:rPr>
          <w:instrText xml:space="preserve"> PAGEREF _Toc527789805 \h </w:instrText>
        </w:r>
        <w:r w:rsidR="00175F45">
          <w:rPr>
            <w:noProof/>
            <w:webHidden/>
          </w:rPr>
        </w:r>
        <w:r w:rsidR="00175F45">
          <w:rPr>
            <w:noProof/>
            <w:webHidden/>
          </w:rPr>
          <w:fldChar w:fldCharType="separate"/>
        </w:r>
        <w:r w:rsidR="00175F45">
          <w:rPr>
            <w:noProof/>
            <w:webHidden/>
          </w:rPr>
          <w:t>1</w:t>
        </w:r>
        <w:r w:rsidR="00175F45">
          <w:rPr>
            <w:noProof/>
            <w:webHidden/>
          </w:rPr>
          <w:fldChar w:fldCharType="end"/>
        </w:r>
      </w:hyperlink>
    </w:p>
    <w:p w:rsidR="00175F45" w:rsidRDefault="00175F45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806" w:history="1">
        <w:r w:rsidRPr="003B1B6C">
          <w:rPr>
            <w:rStyle w:val="Hipercze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B1B6C">
          <w:rPr>
            <w:rStyle w:val="Hipercze"/>
            <w:noProof/>
          </w:rPr>
          <w:t>Instalacja serwera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_Toc527789806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75F45" w:rsidRDefault="00175F45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807" w:history="1">
        <w:r w:rsidRPr="003B1B6C">
          <w:rPr>
            <w:rStyle w:val="Hipercze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B1B6C">
          <w:rPr>
            <w:rStyle w:val="Hipercze"/>
            <w:noProof/>
          </w:rPr>
          <w:t>Instalacja serwera Oracle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_Toc527789807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75F45" w:rsidRDefault="00175F45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808" w:history="1">
        <w:r w:rsidRPr="003B1B6C">
          <w:rPr>
            <w:rStyle w:val="Hipercze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B1B6C">
          <w:rPr>
            <w:rStyle w:val="Hipercze"/>
            <w:noProof/>
          </w:rPr>
          <w:t>Instalacja obiektów w bazie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_Toc527789808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75F45" w:rsidRDefault="00175F45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809" w:history="1">
        <w:r w:rsidRPr="003B1B6C">
          <w:rPr>
            <w:rStyle w:val="Hipercze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B1B6C">
          <w:rPr>
            <w:rStyle w:val="Hipercze"/>
            <w:noProof/>
          </w:rPr>
          <w:t>Instalacja stacji roboczej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_Toc527789809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75F45" w:rsidRDefault="00175F45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810" w:history="1">
        <w:r w:rsidRPr="003B1B6C">
          <w:rPr>
            <w:rStyle w:val="Hipercze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B1B6C">
          <w:rPr>
            <w:rStyle w:val="Hipercze"/>
            <w:noProof/>
          </w:rPr>
          <w:t>Instalacja plików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_Toc527789810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75F45" w:rsidRDefault="00175F45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811" w:history="1">
        <w:r w:rsidRPr="003B1B6C">
          <w:rPr>
            <w:rStyle w:val="Hipercze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B1B6C">
          <w:rPr>
            <w:rStyle w:val="Hipercze"/>
            <w:noProof/>
          </w:rPr>
          <w:t>Instalacja klienta Oracle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_Toc527789811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75F45" w:rsidRDefault="00175F45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812" w:history="1">
        <w:r w:rsidRPr="003B1B6C">
          <w:rPr>
            <w:rStyle w:val="Hipercze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B1B6C">
          <w:rPr>
            <w:rStyle w:val="Hipercze"/>
            <w:noProof/>
          </w:rPr>
          <w:t>Aktywuj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_Toc527789812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75F45" w:rsidRDefault="00175F45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813" w:history="1">
        <w:r w:rsidRPr="003B1B6C">
          <w:rPr>
            <w:rStyle w:val="Hipercze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B1B6C">
          <w:rPr>
            <w:rStyle w:val="Hipercze"/>
            <w:noProof/>
          </w:rPr>
          <w:t>Załacznik A- Upgrade do wyższych wersji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_Toc527789813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75F45" w:rsidRDefault="00175F45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814" w:history="1">
        <w:r w:rsidRPr="003B1B6C">
          <w:rPr>
            <w:rStyle w:val="Hipercze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B1B6C">
          <w:rPr>
            <w:rStyle w:val="Hipercze"/>
            <w:noProof/>
          </w:rPr>
          <w:t>Instalacja po stronie serwera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_Toc527789814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75F45" w:rsidRDefault="00175F45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815" w:history="1">
        <w:r w:rsidRPr="003B1B6C">
          <w:rPr>
            <w:rStyle w:val="Hipercze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B1B6C">
          <w:rPr>
            <w:rStyle w:val="Hipercze"/>
            <w:noProof/>
          </w:rPr>
          <w:t>Instalacja na stacjach roboczych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_Toc527789815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75F45" w:rsidRDefault="00175F45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816" w:history="1">
        <w:r w:rsidRPr="003B1B6C">
          <w:rPr>
            <w:rStyle w:val="Hipercze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B1B6C">
          <w:rPr>
            <w:rStyle w:val="Hipercze"/>
            <w:noProof/>
          </w:rPr>
          <w:t>Załącznik B - Usługi terminalowe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_Toc527789816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75F45" w:rsidRDefault="00175F45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817" w:history="1">
        <w:r w:rsidRPr="003B1B6C">
          <w:rPr>
            <w:rStyle w:val="Hipercze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B1B6C">
          <w:rPr>
            <w:rStyle w:val="Hipercze"/>
            <w:noProof/>
          </w:rPr>
          <w:t>Załącznik C - Rozwiązywanie problemów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_Toc527789817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75F45" w:rsidRDefault="00175F45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818" w:history="1">
        <w:r w:rsidRPr="003B1B6C">
          <w:rPr>
            <w:rStyle w:val="Hipercze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B1B6C">
          <w:rPr>
            <w:rStyle w:val="Hipercze"/>
            <w:noProof/>
          </w:rPr>
          <w:t>Instalacja serwera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_Toc527789818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75F45" w:rsidRDefault="00175F45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819" w:history="1">
        <w:r w:rsidRPr="003B1B6C">
          <w:rPr>
            <w:rStyle w:val="Hipercze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B1B6C">
          <w:rPr>
            <w:rStyle w:val="Hipercze"/>
            <w:noProof/>
          </w:rPr>
          <w:t>Instalacja sta</w:t>
        </w:r>
        <w:r w:rsidRPr="003B1B6C">
          <w:rPr>
            <w:rStyle w:val="Hipercze"/>
            <w:noProof/>
          </w:rPr>
          <w:t>c</w:t>
        </w:r>
        <w:r w:rsidRPr="003B1B6C">
          <w:rPr>
            <w:rStyle w:val="Hipercze"/>
            <w:noProof/>
          </w:rPr>
          <w:t>ji roboczej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_Toc527789819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75F45" w:rsidRDefault="00175F45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820" w:history="1">
        <w:r w:rsidRPr="003B1B6C">
          <w:rPr>
            <w:rStyle w:val="Hipercze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B1B6C">
          <w:rPr>
            <w:rStyle w:val="Hipercze"/>
            <w:noProof/>
          </w:rPr>
          <w:t>Załacznik D – Zaawansowana konfiguracja stacji roboczej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_Toc527789820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75F45" w:rsidRDefault="00175F45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821" w:history="1">
        <w:r w:rsidRPr="003B1B6C">
          <w:rPr>
            <w:rStyle w:val="Hipercze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B1B6C">
          <w:rPr>
            <w:rStyle w:val="Hipercze"/>
            <w:noProof/>
          </w:rPr>
          <w:t>Załącznik E - Kilka instalacji plansoft.org w jednej bazie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_Toc527789821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75F45" w:rsidRDefault="00175F45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822" w:history="1">
        <w:r w:rsidRPr="003B1B6C">
          <w:rPr>
            <w:rStyle w:val="Hipercze"/>
            <w:noProof/>
          </w:rPr>
          <w:t>8.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B1B6C">
          <w:rPr>
            <w:rStyle w:val="Hipercze"/>
            <w:noProof/>
          </w:rPr>
          <w:t>Inne informacje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_Toc527789822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10793" w:rsidRDefault="003918DC" w:rsidP="00A10793">
      <w:pPr>
        <w:pStyle w:val="Nagwek1"/>
        <w:numPr>
          <w:ilvl w:val="0"/>
          <w:numId w:val="0"/>
        </w:numPr>
      </w:pPr>
      <w:r>
        <w:fldChar w:fldCharType="end"/>
      </w:r>
      <w:bookmarkStart w:id="0" w:name="_Toc527789805"/>
      <w:r w:rsidR="00A10793">
        <w:t>Wstęp</w:t>
      </w:r>
      <w:bookmarkEnd w:id="0"/>
    </w:p>
    <w:p w:rsidR="00A10793" w:rsidRPr="00C07587" w:rsidRDefault="00A10793" w:rsidP="00A10793">
      <w:pPr>
        <w:pStyle w:val="Tekstpodstawowy"/>
        <w:rPr>
          <w:rFonts w:ascii="Arial" w:hAnsi="Arial" w:cs="Arial"/>
          <w:sz w:val="20"/>
        </w:rPr>
      </w:pPr>
      <w:r w:rsidRPr="00C07587">
        <w:rPr>
          <w:rFonts w:ascii="Arial" w:hAnsi="Arial" w:cs="Arial"/>
          <w:sz w:val="20"/>
        </w:rPr>
        <w:t xml:space="preserve">Przed przystąpieniem do instalacji programu zapoznaj się z dokumentem „Wymagania sprzętowe i programowe dla programu </w:t>
      </w:r>
      <w:r w:rsidR="00103B02">
        <w:rPr>
          <w:rFonts w:ascii="Arial" w:hAnsi="Arial" w:cs="Arial"/>
          <w:sz w:val="20"/>
        </w:rPr>
        <w:t>Plansoft</w:t>
      </w:r>
      <w:r w:rsidR="006367C8">
        <w:rPr>
          <w:rFonts w:ascii="Arial" w:hAnsi="Arial" w:cs="Arial"/>
          <w:sz w:val="20"/>
        </w:rPr>
        <w:t>.org</w:t>
      </w:r>
      <w:r w:rsidRPr="00C07587">
        <w:rPr>
          <w:rFonts w:ascii="Arial" w:hAnsi="Arial" w:cs="Arial"/>
          <w:sz w:val="20"/>
        </w:rPr>
        <w:t>.</w:t>
      </w:r>
    </w:p>
    <w:p w:rsidR="00A10793" w:rsidRPr="00C07587" w:rsidRDefault="00A10793" w:rsidP="00A10793">
      <w:pPr>
        <w:pStyle w:val="Tekstpodstawowy"/>
        <w:rPr>
          <w:rFonts w:ascii="Arial" w:hAnsi="Arial" w:cs="Arial"/>
          <w:sz w:val="20"/>
        </w:rPr>
      </w:pPr>
    </w:p>
    <w:p w:rsidR="00AD63DD" w:rsidRPr="00AD63DD" w:rsidRDefault="000814A5" w:rsidP="00F5319D">
      <w:pPr>
        <w:pStyle w:val="Nagwek1"/>
      </w:pPr>
      <w:bookmarkStart w:id="1" w:name="_Toc527789806"/>
      <w:r>
        <w:t>Instalacja serwera</w:t>
      </w:r>
      <w:bookmarkEnd w:id="1"/>
    </w:p>
    <w:p w:rsidR="000814A5" w:rsidRDefault="003918DC" w:rsidP="003918DC">
      <w:pPr>
        <w:pStyle w:val="Nagwek2"/>
      </w:pPr>
      <w:bookmarkStart w:id="2" w:name="_Toc527789807"/>
      <w:r w:rsidRPr="003918DC">
        <w:t xml:space="preserve">Instalacja </w:t>
      </w:r>
      <w:r w:rsidR="000814A5" w:rsidRPr="003918DC">
        <w:t>serwer</w:t>
      </w:r>
      <w:r w:rsidRPr="003918DC">
        <w:t>a</w:t>
      </w:r>
      <w:r w:rsidR="000814A5" w:rsidRPr="003918DC">
        <w:t xml:space="preserve"> Oracle</w:t>
      </w:r>
      <w:bookmarkEnd w:id="2"/>
    </w:p>
    <w:p w:rsidR="001C2DFA" w:rsidRDefault="001C2DFA" w:rsidP="009C077D">
      <w:pPr>
        <w:pStyle w:val="Tekstpodstawowy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Zainstaluj serwer Oracle.</w:t>
      </w:r>
    </w:p>
    <w:p w:rsidR="001C2DFA" w:rsidRDefault="001C2DFA" w:rsidP="009C077D">
      <w:pPr>
        <w:pStyle w:val="Tekstpodstawowy"/>
        <w:jc w:val="both"/>
        <w:rPr>
          <w:rFonts w:ascii="Arial" w:hAnsi="Arial" w:cs="Arial"/>
          <w:sz w:val="20"/>
        </w:rPr>
      </w:pPr>
    </w:p>
    <w:p w:rsidR="00B20DA2" w:rsidRDefault="002F195A" w:rsidP="009C077D">
      <w:pPr>
        <w:pStyle w:val="Tekstpodstawowy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>Oprogramowanie współpracuje z każdą wersją bazy danych Oracle, włączając darmową wersję XE Edition.</w:t>
      </w:r>
      <w:r w:rsidR="00E401F4">
        <w:rPr>
          <w:rFonts w:ascii="Arial" w:hAnsi="Arial" w:cs="Arial"/>
          <w:sz w:val="20"/>
        </w:rPr>
        <w:t xml:space="preserve"> </w:t>
      </w:r>
      <w:r w:rsidR="00F04588">
        <w:rPr>
          <w:rFonts w:ascii="Arial" w:hAnsi="Arial" w:cs="Arial"/>
          <w:sz w:val="20"/>
        </w:rPr>
        <w:t>Dla początkujących użytkowników zaleca się użycie wersji XE, instalacja tego programu jest bardzo prosta.</w:t>
      </w:r>
      <w:r w:rsidR="001C2DFA">
        <w:rPr>
          <w:rFonts w:ascii="Arial" w:hAnsi="Arial" w:cs="Arial"/>
          <w:sz w:val="20"/>
        </w:rPr>
        <w:t xml:space="preserve"> </w:t>
      </w:r>
      <w:r w:rsidR="009C077D" w:rsidRPr="00C07587">
        <w:rPr>
          <w:rFonts w:ascii="Arial" w:hAnsi="Arial" w:cs="Arial"/>
          <w:sz w:val="20"/>
        </w:rPr>
        <w:t>Sposób przeprowadzenia instalacji serwera opisuje odrębna instrukcja instalacji, dostarczana z produktem Oracle ser</w:t>
      </w:r>
      <w:r w:rsidR="00175344">
        <w:rPr>
          <w:rFonts w:ascii="Arial" w:hAnsi="Arial" w:cs="Arial"/>
          <w:sz w:val="20"/>
        </w:rPr>
        <w:t>v</w:t>
      </w:r>
      <w:r w:rsidR="009C077D" w:rsidRPr="00C07587">
        <w:rPr>
          <w:rFonts w:ascii="Arial" w:hAnsi="Arial" w:cs="Arial"/>
          <w:sz w:val="20"/>
        </w:rPr>
        <w:t>er.</w:t>
      </w:r>
    </w:p>
    <w:p w:rsidR="000814A5" w:rsidRDefault="000814A5"/>
    <w:p w:rsidR="000814A5" w:rsidRDefault="00D82645">
      <w:pPr>
        <w:pStyle w:val="Nagwek2"/>
      </w:pPr>
      <w:bookmarkStart w:id="3" w:name="_Toc527789808"/>
      <w:r>
        <w:t>I</w:t>
      </w:r>
      <w:r w:rsidR="000814A5">
        <w:t>nstalacj</w:t>
      </w:r>
      <w:r>
        <w:t>a</w:t>
      </w:r>
      <w:r w:rsidR="000814A5">
        <w:t xml:space="preserve"> </w:t>
      </w:r>
      <w:r w:rsidR="00372D0F">
        <w:t>obiektów</w:t>
      </w:r>
      <w:r w:rsidR="00AA02F8">
        <w:t xml:space="preserve"> w bazie danych</w:t>
      </w:r>
      <w:bookmarkEnd w:id="3"/>
    </w:p>
    <w:p w:rsidR="000814A5" w:rsidRPr="007920A4" w:rsidRDefault="000814A5"/>
    <w:p w:rsidR="000814A5" w:rsidRDefault="00836203">
      <w:r>
        <w:t>Uruchom program sqlplus i wykonaj następujące polecenia SQL.</w:t>
      </w:r>
    </w:p>
    <w:p w:rsidR="00836203" w:rsidRPr="007920A4" w:rsidRDefault="00836203"/>
    <w:p w:rsidR="00E97EDD" w:rsidRPr="0077277A" w:rsidRDefault="00E97EDD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Connect system</w:t>
      </w:r>
    </w:p>
    <w:p w:rsidR="00E97EDD" w:rsidRPr="0077277A" w:rsidRDefault="00E97EDD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0814A5" w:rsidRPr="0077277A" w:rsidRDefault="003D635C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drop user planner cascade; --ewentualny błąd można zignorować</w:t>
      </w:r>
    </w:p>
    <w:p w:rsidR="00836203" w:rsidRPr="00D75BAC" w:rsidRDefault="00836203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</w:rPr>
      </w:pPr>
      <w:r w:rsidRPr="00D75BAC">
        <w:rPr>
          <w:rFonts w:ascii="Courier" w:hAnsi="Courier" w:cs="Courier"/>
          <w:color w:val="0000F0"/>
          <w:sz w:val="12"/>
        </w:rPr>
        <w:t>drop role pla_permission; -- ewentualny błąd można zignorować</w:t>
      </w:r>
    </w:p>
    <w:p w:rsidR="000814A5" w:rsidRPr="005452DA" w:rsidRDefault="000814A5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</w:rPr>
      </w:pP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create use</w:t>
      </w:r>
      <w:r w:rsidR="00956F46" w:rsidRPr="0077277A">
        <w:rPr>
          <w:rFonts w:ascii="Courier" w:hAnsi="Courier" w:cs="Courier"/>
          <w:color w:val="0000F0"/>
          <w:sz w:val="12"/>
          <w:lang w:val="en-GB"/>
        </w:rPr>
        <w:t>r planner identified by planner</w:t>
      </w:r>
    </w:p>
    <w:p w:rsidR="00956F46" w:rsidRPr="0077277A" w:rsidRDefault="00956F46" w:rsidP="00201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DEFAULT TABLESPACE USERS</w:t>
      </w:r>
    </w:p>
    <w:p w:rsidR="00956F46" w:rsidRPr="0077277A" w:rsidRDefault="00956F46" w:rsidP="00201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 QUOTA UNLIMITED ON USERS;</w:t>
      </w:r>
    </w:p>
    <w:p w:rsidR="00956F46" w:rsidRPr="0077277A" w:rsidRDefault="00956F46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grant dba to planner;</w:t>
      </w:r>
    </w:p>
    <w:p w:rsidR="000814A5" w:rsidRPr="0077277A" w:rsidRDefault="000814A5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0814A5" w:rsidRPr="00761344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761344">
        <w:rPr>
          <w:rFonts w:ascii="Courier" w:hAnsi="Courier" w:cs="Courier"/>
          <w:color w:val="0000F0"/>
          <w:sz w:val="12"/>
          <w:lang w:val="en-US"/>
        </w:rPr>
        <w:t xml:space="preserve">create role pla_permission identified by </w:t>
      </w:r>
      <w:r w:rsidR="008C5223" w:rsidRPr="00761344">
        <w:rPr>
          <w:rFonts w:ascii="Courier" w:hAnsi="Courier" w:cs="Courier"/>
          <w:color w:val="0000F0"/>
          <w:sz w:val="12"/>
          <w:lang w:val="en-US"/>
        </w:rPr>
        <w:t>XXXALABAMA</w:t>
      </w:r>
      <w:r w:rsidRPr="00761344">
        <w:rPr>
          <w:rFonts w:ascii="Courier" w:hAnsi="Courier" w:cs="Courier"/>
          <w:color w:val="0000F0"/>
          <w:sz w:val="12"/>
          <w:lang w:val="en-US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grant delete any table to pla_permission;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library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</w:t>
      </w:r>
      <w:r w:rsidRPr="0077277A">
        <w:rPr>
          <w:rFonts w:ascii="Courier" w:hAnsi="Courier" w:cs="Courier"/>
          <w:color w:val="0000F0"/>
          <w:sz w:val="12"/>
          <w:lang w:val="en-GB"/>
        </w:rPr>
        <w:t>to pla_permission;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grant execute any procedure to pla_permission;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type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</w:t>
      </w:r>
      <w:r w:rsidRPr="0077277A">
        <w:rPr>
          <w:rFonts w:ascii="Courier" w:hAnsi="Courier" w:cs="Courier"/>
          <w:color w:val="0000F0"/>
          <w:sz w:val="12"/>
          <w:lang w:val="en-GB"/>
        </w:rPr>
        <w:t>to pla_permission;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insert any table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</w:t>
      </w:r>
      <w:r w:rsidRPr="0077277A">
        <w:rPr>
          <w:rFonts w:ascii="Courier" w:hAnsi="Courier" w:cs="Courier"/>
          <w:color w:val="0000F0"/>
          <w:sz w:val="12"/>
          <w:lang w:val="en-GB"/>
        </w:rPr>
        <w:t>to pla_permission;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select any sequence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</w:t>
      </w:r>
      <w:r w:rsidRPr="0077277A">
        <w:rPr>
          <w:rFonts w:ascii="Courier" w:hAnsi="Courier" w:cs="Courier"/>
          <w:color w:val="0000F0"/>
          <w:sz w:val="12"/>
          <w:lang w:val="en-GB"/>
        </w:rPr>
        <w:t>to pla_permission;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select any table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</w:t>
      </w:r>
      <w:r w:rsidRPr="0077277A">
        <w:rPr>
          <w:rFonts w:ascii="Courier" w:hAnsi="Courier" w:cs="Courier"/>
          <w:color w:val="0000F0"/>
          <w:sz w:val="12"/>
          <w:lang w:val="en-GB"/>
        </w:rPr>
        <w:t>to pla_permission;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lock any table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  </w:t>
      </w:r>
      <w:r w:rsidRPr="0077277A">
        <w:rPr>
          <w:rFonts w:ascii="Courier" w:hAnsi="Courier" w:cs="Courier"/>
          <w:color w:val="0000F0"/>
          <w:sz w:val="12"/>
          <w:lang w:val="en-GB"/>
        </w:rPr>
        <w:t>to pla_permission;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update any table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</w:t>
      </w:r>
      <w:r w:rsidRPr="0077277A">
        <w:rPr>
          <w:rFonts w:ascii="Courier" w:hAnsi="Courier" w:cs="Courier"/>
          <w:color w:val="0000F0"/>
          <w:sz w:val="12"/>
          <w:lang w:val="en-GB"/>
        </w:rPr>
        <w:t>to pla_permission;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create user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     </w:t>
      </w:r>
      <w:r w:rsidRPr="0077277A">
        <w:rPr>
          <w:rFonts w:ascii="Courier" w:hAnsi="Courier" w:cs="Courier"/>
          <w:color w:val="0000F0"/>
          <w:sz w:val="12"/>
          <w:lang w:val="en-GB"/>
        </w:rPr>
        <w:t>to pla_permission;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alter user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      </w:t>
      </w:r>
      <w:r w:rsidRPr="0077277A">
        <w:rPr>
          <w:rFonts w:ascii="Courier" w:hAnsi="Courier" w:cs="Courier"/>
          <w:color w:val="0000F0"/>
          <w:sz w:val="12"/>
          <w:lang w:val="en-GB"/>
        </w:rPr>
        <w:t>to pla_permission;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drop user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       </w:t>
      </w:r>
      <w:r w:rsidRPr="0077277A">
        <w:rPr>
          <w:rFonts w:ascii="Courier" w:hAnsi="Courier" w:cs="Courier"/>
          <w:color w:val="0000F0"/>
          <w:sz w:val="12"/>
          <w:lang w:val="en-GB"/>
        </w:rPr>
        <w:t>to pla_permission;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connect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         </w:t>
      </w:r>
      <w:r w:rsidRPr="0077277A">
        <w:rPr>
          <w:rFonts w:ascii="Courier" w:hAnsi="Courier" w:cs="Courier"/>
          <w:color w:val="0000F0"/>
          <w:sz w:val="12"/>
          <w:lang w:val="en-GB"/>
        </w:rPr>
        <w:t>to pla_permission with admin option;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resource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        </w:t>
      </w:r>
      <w:r w:rsidRPr="0077277A">
        <w:rPr>
          <w:rFonts w:ascii="Courier" w:hAnsi="Courier" w:cs="Courier"/>
          <w:color w:val="0000F0"/>
          <w:sz w:val="12"/>
          <w:lang w:val="en-GB"/>
        </w:rPr>
        <w:t>to pla_permission;</w:t>
      </w:r>
    </w:p>
    <w:p w:rsidR="00033E8C" w:rsidRPr="0077277A" w:rsidRDefault="00033E8C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grant dba                   to pla_permission;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grant pla_permission to planner with admin option;</w:t>
      </w:r>
    </w:p>
    <w:p w:rsidR="00217166" w:rsidRPr="0077277A" w:rsidRDefault="00217166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alter user planner default role all except pla_permission;</w:t>
      </w:r>
    </w:p>
    <w:p w:rsidR="000814A5" w:rsidRPr="00D75BAC" w:rsidRDefault="000814A5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/>
          <w:snapToGrid w:val="0"/>
          <w:sz w:val="12"/>
          <w:lang w:val="en-US"/>
        </w:rPr>
      </w:pPr>
    </w:p>
    <w:p w:rsidR="00B06EF9" w:rsidRPr="00D75BAC" w:rsidRDefault="00B06EF9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create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user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identified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by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"123"</w:t>
      </w:r>
    </w:p>
    <w:p w:rsidR="00B06EF9" w:rsidRPr="00D75BAC" w:rsidRDefault="00B06EF9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default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tablespace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users</w:t>
      </w:r>
    </w:p>
    <w:p w:rsidR="00B06EF9" w:rsidRPr="00D75BAC" w:rsidRDefault="00B06EF9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temporary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tablespace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temp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B06EF9" w:rsidRPr="00D75BAC" w:rsidRDefault="00B06EF9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</w:p>
    <w:p w:rsidR="00B06EF9" w:rsidRPr="00D75BAC" w:rsidRDefault="00B06EF9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"CONNECT"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B06EF9" w:rsidRPr="00D75BAC" w:rsidRDefault="00B06EF9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"RESOURCE"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B06EF9" w:rsidRPr="00D75BAC" w:rsidRDefault="00B06EF9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</w:p>
    <w:p w:rsidR="00B06EF9" w:rsidRPr="00D75BAC" w:rsidRDefault="00B06EF9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/>
          <w:snapToGrid w:val="0"/>
          <w:sz w:val="12"/>
          <w:lang w:val="en-US"/>
        </w:rPr>
      </w:pPr>
    </w:p>
    <w:p w:rsidR="00761344" w:rsidRPr="00D75BAC" w:rsidRDefault="00761344" w:rsidP="007613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connect sys as sysdba;</w:t>
      </w:r>
    </w:p>
    <w:p w:rsidR="00761344" w:rsidRPr="00D75BAC" w:rsidRDefault="00761344" w:rsidP="007613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761344" w:rsidRPr="00D75BAC" w:rsidRDefault="00761344" w:rsidP="007613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SYS.CDEF$ to planner;</w:t>
      </w:r>
    </w:p>
    <w:p w:rsidR="00761344" w:rsidRPr="00D75BAC" w:rsidRDefault="00761344" w:rsidP="007613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SYS.CON$ to planner;</w:t>
      </w:r>
    </w:p>
    <w:p w:rsidR="00761344" w:rsidRPr="00D75BAC" w:rsidRDefault="00761344" w:rsidP="007613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SYS.OBJ$ to planner;</w:t>
      </w:r>
    </w:p>
    <w:p w:rsidR="009D66EF" w:rsidRDefault="00761344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SYS.USER$ to planner;</w:t>
      </w:r>
    </w:p>
    <w:p w:rsidR="0096099A" w:rsidRDefault="0096099A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96099A" w:rsidRPr="0096099A" w:rsidRDefault="0096099A" w:rsidP="009609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96099A">
        <w:rPr>
          <w:rFonts w:ascii="Courier" w:hAnsi="Courier" w:cs="Courier"/>
          <w:color w:val="0000F0"/>
          <w:sz w:val="12"/>
          <w:lang w:val="en-US"/>
        </w:rPr>
        <w:t>grant alter system to planner;</w:t>
      </w:r>
    </w:p>
    <w:p w:rsidR="0096099A" w:rsidRPr="0096099A" w:rsidRDefault="0096099A" w:rsidP="009609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96099A">
        <w:rPr>
          <w:rFonts w:ascii="Courier" w:hAnsi="Courier" w:cs="Courier"/>
          <w:color w:val="0000F0"/>
          <w:sz w:val="12"/>
          <w:lang w:val="en-US"/>
        </w:rPr>
        <w:t>grant select on sys.GV_$SESSION to planner;</w:t>
      </w:r>
    </w:p>
    <w:p w:rsidR="0096099A" w:rsidRPr="008306E8" w:rsidRDefault="0096099A" w:rsidP="009609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96099A">
        <w:rPr>
          <w:rFonts w:ascii="Courier" w:hAnsi="Courier" w:cs="Courier"/>
          <w:color w:val="0000F0"/>
          <w:sz w:val="12"/>
          <w:lang w:val="en-US"/>
        </w:rPr>
        <w:t>GRANT EXECUTE ON sys.dbms_crypto TO planner;</w:t>
      </w:r>
    </w:p>
    <w:p w:rsidR="00B06EF9" w:rsidRPr="00033E8C" w:rsidRDefault="00B06EF9">
      <w:pPr>
        <w:rPr>
          <w:rFonts w:ascii="Courier New" w:hAnsi="Courier New"/>
          <w:snapToGrid w:val="0"/>
          <w:lang w:val="en-US"/>
        </w:rPr>
      </w:pPr>
    </w:p>
    <w:p w:rsidR="000814A5" w:rsidRDefault="00E401F4" w:rsidP="00E401F4">
      <w:pPr>
        <w:jc w:val="both"/>
      </w:pPr>
      <w:r>
        <w:t>Z</w:t>
      </w:r>
      <w:r w:rsidR="00022B55" w:rsidRPr="00E401F4">
        <w:t xml:space="preserve">a pomocą narzędzia IMP </w:t>
      </w:r>
      <w:r w:rsidR="002019FF" w:rsidRPr="00E401F4">
        <w:t>zaimportuj</w:t>
      </w:r>
      <w:r w:rsidR="000814A5" w:rsidRPr="00E401F4">
        <w:t xml:space="preserve"> plik </w:t>
      </w:r>
      <w:r w:rsidR="000A71F7">
        <w:t>plansoft.org</w:t>
      </w:r>
      <w:r w:rsidR="00AD2F12">
        <w:t>.dmp</w:t>
      </w:r>
      <w:r w:rsidR="000814A5" w:rsidRPr="00E401F4">
        <w:t xml:space="preserve"> </w:t>
      </w:r>
      <w:r w:rsidR="002460CF">
        <w:t>do</w:t>
      </w:r>
      <w:r w:rsidR="000814A5" w:rsidRPr="00E401F4">
        <w:t xml:space="preserve"> użytkownik</w:t>
      </w:r>
      <w:r w:rsidR="002460CF">
        <w:t>a</w:t>
      </w:r>
      <w:r w:rsidR="000814A5" w:rsidRPr="00E401F4">
        <w:t xml:space="preserve"> PLANNER</w:t>
      </w:r>
      <w:r w:rsidR="00AD2F12">
        <w:t>.</w:t>
      </w:r>
    </w:p>
    <w:p w:rsidR="008D600B" w:rsidRDefault="008D600B" w:rsidP="008D600B">
      <w:pPr>
        <w:ind w:left="708"/>
        <w:jc w:val="both"/>
      </w:pPr>
    </w:p>
    <w:p w:rsidR="00AD2F12" w:rsidRDefault="00AD2F12" w:rsidP="008D600B">
      <w:pPr>
        <w:ind w:left="708"/>
        <w:jc w:val="both"/>
      </w:pPr>
      <w:r>
        <w:t xml:space="preserve">Plik </w:t>
      </w:r>
      <w:r w:rsidR="000A71F7">
        <w:t>plansoft.org</w:t>
      </w:r>
      <w:r>
        <w:t>.dmp znajdu</w:t>
      </w:r>
      <w:r w:rsidR="00F459B7">
        <w:t>j</w:t>
      </w:r>
      <w:r>
        <w:t xml:space="preserve">e się w lokalizacji </w:t>
      </w:r>
      <w:r w:rsidRPr="003F23AC">
        <w:t>C:\Program Files\Soft\Planowanie</w:t>
      </w:r>
      <w:r>
        <w:t>\</w:t>
      </w:r>
      <w:r w:rsidR="00266C0C">
        <w:t xml:space="preserve"> (</w:t>
      </w:r>
      <w:r w:rsidR="00266C0C" w:rsidRPr="00266C0C">
        <w:t>C:\Program Files (x86)\Soft\Planowanie</w:t>
      </w:r>
      <w:r w:rsidR="00266C0C">
        <w:t>)</w:t>
      </w:r>
      <w:r>
        <w:t xml:space="preserve"> po wykonaniu punktu „2.1 Instalacja plików”</w:t>
      </w:r>
      <w:r w:rsidR="00DF56F1">
        <w:t>. Przed importem przenieś plik do lokalizacji c:</w:t>
      </w:r>
      <w:r w:rsidR="0062239E">
        <w:t xml:space="preserve">, ponieważ </w:t>
      </w:r>
      <w:r w:rsidR="00DF56F1">
        <w:t>program imp</w:t>
      </w:r>
      <w:r w:rsidR="008D600B">
        <w:t>.exe</w:t>
      </w:r>
      <w:r w:rsidR="00DF56F1">
        <w:t xml:space="preserve"> nie akceptuje spacji w ścieżkach dostępu do plików)</w:t>
      </w:r>
    </w:p>
    <w:p w:rsidR="00DF56F1" w:rsidRDefault="00DF56F1" w:rsidP="00E401F4">
      <w:pPr>
        <w:jc w:val="both"/>
      </w:pPr>
    </w:p>
    <w:p w:rsidR="00DF56F1" w:rsidRPr="00E401F4" w:rsidRDefault="007F1F4F" w:rsidP="00E401F4">
      <w:pPr>
        <w:jc w:val="both"/>
      </w:pPr>
      <w:r>
        <w:rPr>
          <w:noProof/>
        </w:rPr>
        <w:lastRenderedPageBreak/>
        <w:drawing>
          <wp:inline distT="0" distB="0" distL="0" distR="0">
            <wp:extent cx="5764530" cy="1974850"/>
            <wp:effectExtent l="0" t="0" r="7620" b="6350"/>
            <wp:docPr id="14" name="Obraz 6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4A5" w:rsidRDefault="000814A5"/>
    <w:p w:rsidR="00CD5390" w:rsidRDefault="00CD5390">
      <w:r>
        <w:t xml:space="preserve">Ewentualne błędy </w:t>
      </w:r>
      <w:r w:rsidR="00D17457">
        <w:t xml:space="preserve">i ostrzeżenia </w:t>
      </w:r>
      <w:r w:rsidR="00507BA1">
        <w:t>zignoruj.</w:t>
      </w:r>
    </w:p>
    <w:p w:rsidR="00CD5390" w:rsidRDefault="00CD5390"/>
    <w:p w:rsidR="000814A5" w:rsidRDefault="00E401F4" w:rsidP="00FE0ACA">
      <w:pPr>
        <w:jc w:val="both"/>
      </w:pPr>
      <w:r>
        <w:t>Uruchom</w:t>
      </w:r>
      <w:r w:rsidR="000814A5">
        <w:t xml:space="preserve"> </w:t>
      </w:r>
      <w:r w:rsidR="005852DA">
        <w:t>program sqlplus i wykonaj następujące polecenia SQL:</w:t>
      </w:r>
    </w:p>
    <w:p w:rsidR="00177192" w:rsidRDefault="00177192"/>
    <w:p w:rsidR="00711ADD" w:rsidRDefault="0039073A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>
        <w:rPr>
          <w:rFonts w:ascii="Courier" w:hAnsi="Courier" w:cs="Courier"/>
          <w:color w:val="0000F0"/>
          <w:sz w:val="12"/>
          <w:lang w:val="en-US"/>
        </w:rPr>
        <w:t>Sqlplus planner</w:t>
      </w:r>
    </w:p>
    <w:p w:rsidR="00711ADD" w:rsidRDefault="00711ADD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DECLARE  CURSOR TEMP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IS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select 'DROP PUBLIC SYNONYM '||SNAME S from SYS.SYNONYMS WHERE CREATOR = USER AND SYNTYPE = 'PUBLIC';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 INTEGER;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BEGIN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FOR REC_TEMP IN TEMP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LOOP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C := DBMS_SQL.OPEN_CURSOR;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DBMS_SQL.PARSE(C, REC_TEMP.S,DBMS_SQL.V7);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DBMS_SQL.CLOSE_CURSOR(C);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 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END LOOP;  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END;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/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DECLARE 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CURSOR TEMP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IS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select 'CREATE PUBLIC SYNONYM '||object_name||' FOR '||object_name S from sys.all_objects where owner = user and OBJECT_TYPE NOT IN ('SYNONYM', 'INDEX', 'PACKAGE BODY') order by object_name;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 INTEGER;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BEGIN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FOR REC_TEMP IN TEMP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LOOP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C := DBMS_SQL.OPEN_CURSOR;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BEGIN           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DBMS_SQL.PARSE(C, REC_TEMP.S,DBMS_SQL.V7);          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 </w:t>
      </w:r>
    </w:p>
    <w:p w:rsidR="00F168EF" w:rsidRPr="0077277A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</w:t>
      </w:r>
      <w:r w:rsidRPr="0077277A">
        <w:rPr>
          <w:rFonts w:ascii="Courier" w:hAnsi="Courier" w:cs="Courier"/>
          <w:color w:val="0000F0"/>
          <w:sz w:val="12"/>
        </w:rPr>
        <w:t>EXCEPTION -- ZABLOKOWANIE ZATRZYMANIA Z POWODU BŁĘDÓW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77277A">
        <w:rPr>
          <w:rFonts w:ascii="Courier" w:hAnsi="Courier" w:cs="Courier"/>
          <w:color w:val="0000F0"/>
          <w:sz w:val="12"/>
        </w:rPr>
        <w:t xml:space="preserve">           </w:t>
      </w:r>
      <w:r w:rsidRPr="00F168EF">
        <w:rPr>
          <w:rFonts w:ascii="Courier" w:hAnsi="Courier" w:cs="Courier"/>
          <w:color w:val="0000F0"/>
          <w:sz w:val="12"/>
          <w:lang w:val="en-US"/>
        </w:rPr>
        <w:t xml:space="preserve">WHEN OTHERS THEN 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  NULL; -- POLECENIE RAISE PODNOSI WYJĄTEK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END;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DBMS_SQL.CLOSE_CURSOR(C);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END LOOP;  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END;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/</w:t>
      </w:r>
    </w:p>
    <w:p w:rsidR="00F168EF" w:rsidRDefault="00F168EF"/>
    <w:p w:rsidR="00005BFF" w:rsidRDefault="007F1F4F">
      <w:r>
        <w:rPr>
          <w:noProof/>
        </w:rPr>
        <w:lastRenderedPageBreak/>
        <w:drawing>
          <wp:inline distT="0" distB="0" distL="0" distR="0">
            <wp:extent cx="5764530" cy="5486400"/>
            <wp:effectExtent l="0" t="0" r="7620" b="0"/>
            <wp:docPr id="13" name="Obraz 7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BFF" w:rsidRDefault="00005BFF"/>
    <w:p w:rsidR="002C7C4C" w:rsidRPr="0098364B" w:rsidRDefault="005852DA">
      <w:r>
        <w:t>S</w:t>
      </w:r>
      <w:r w:rsidR="002C7C4C" w:rsidRPr="0098364B">
        <w:t>krypt</w:t>
      </w:r>
      <w:r w:rsidR="00ED0341" w:rsidRPr="0098364B">
        <w:t xml:space="preserve"> ustawiający nazwę licencjobiorcy</w:t>
      </w:r>
      <w:r w:rsidR="00DC7AC4">
        <w:t xml:space="preserve"> (wpisz nazwę uczelni</w:t>
      </w:r>
      <w:r w:rsidR="00CB3252">
        <w:t xml:space="preserve"> lub "demo"</w:t>
      </w:r>
      <w:r w:rsidR="00DC7AC4">
        <w:t>)</w:t>
      </w:r>
      <w:r w:rsidR="00ED0341" w:rsidRPr="0098364B">
        <w:t>.</w:t>
      </w:r>
    </w:p>
    <w:p w:rsidR="00D21A92" w:rsidRDefault="00C761AC" w:rsidP="00ED03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>
        <w:rPr>
          <w:rFonts w:ascii="Courier" w:hAnsi="Courier" w:cs="Courier"/>
          <w:color w:val="0000F0"/>
          <w:sz w:val="12"/>
          <w:lang w:val="en-US"/>
        </w:rPr>
        <w:t>Sqlplus planner</w:t>
      </w:r>
    </w:p>
    <w:p w:rsidR="00D21A92" w:rsidRDefault="00D21A92" w:rsidP="00ED03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ED0341" w:rsidRPr="00523CDD" w:rsidRDefault="00ED0341" w:rsidP="00ED03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523CDD">
        <w:rPr>
          <w:rFonts w:ascii="Courier" w:hAnsi="Courier" w:cs="Courier"/>
          <w:color w:val="0000F0"/>
          <w:sz w:val="12"/>
          <w:lang w:val="en-US"/>
        </w:rPr>
        <w:t>begin</w:t>
      </w:r>
    </w:p>
    <w:p w:rsidR="00ED0341" w:rsidRPr="00523CDD" w:rsidRDefault="00ED0341" w:rsidP="00ED03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523CDD">
        <w:rPr>
          <w:rFonts w:ascii="Courier" w:hAnsi="Courier" w:cs="Courier"/>
          <w:color w:val="0000F0"/>
          <w:sz w:val="12"/>
          <w:lang w:val="en-US"/>
        </w:rPr>
        <w:t xml:space="preserve"> delete from  SYSTEM_PARAMETERS where name = 'PLANOWANIE.LICENCE_FOR';</w:t>
      </w:r>
    </w:p>
    <w:p w:rsidR="00ED0341" w:rsidRPr="00EB680F" w:rsidRDefault="00ED0341" w:rsidP="00ED03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r w:rsidRPr="00EB680F">
        <w:rPr>
          <w:rFonts w:ascii="Courier" w:hAnsi="Courier" w:cs="Courier"/>
          <w:color w:val="0000F0"/>
          <w:sz w:val="12"/>
          <w:lang w:val="en-GB"/>
        </w:rPr>
        <w:t xml:space="preserve">insert into  SYSTEM_PARAMETERS (name, value) values ('PLANOWANIE.LICENCE_FOR', </w:t>
      </w:r>
      <w:r w:rsidR="00C32EDD" w:rsidRPr="00EB680F">
        <w:rPr>
          <w:rFonts w:ascii="Courier" w:hAnsi="Courier" w:cs="Courier"/>
          <w:color w:val="0000F0"/>
          <w:sz w:val="12"/>
          <w:lang w:val="en-GB"/>
        </w:rPr>
        <w:t>'</w:t>
      </w:r>
      <w:r w:rsidR="00EB680F" w:rsidRPr="00EB680F">
        <w:rPr>
          <w:rFonts w:ascii="Courier" w:hAnsi="Courier" w:cs="Courier"/>
          <w:color w:val="0000F0"/>
          <w:sz w:val="12"/>
          <w:lang w:val="en-GB"/>
        </w:rPr>
        <w:t>Demo</w:t>
      </w:r>
      <w:r w:rsidR="00C32EDD" w:rsidRPr="00EB680F">
        <w:rPr>
          <w:rFonts w:ascii="Courier" w:hAnsi="Courier" w:cs="Courier"/>
          <w:color w:val="0000F0"/>
          <w:sz w:val="12"/>
          <w:lang w:val="en-GB"/>
        </w:rPr>
        <w:t>'</w:t>
      </w:r>
      <w:r w:rsidRPr="00EB680F">
        <w:rPr>
          <w:rFonts w:ascii="Courier" w:hAnsi="Courier" w:cs="Courier"/>
          <w:color w:val="0000F0"/>
          <w:sz w:val="12"/>
          <w:lang w:val="en-GB"/>
        </w:rPr>
        <w:t>);</w:t>
      </w:r>
    </w:p>
    <w:p w:rsidR="00ED0341" w:rsidRPr="0077277A" w:rsidRDefault="00ED0341" w:rsidP="00ED03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EB680F">
        <w:rPr>
          <w:rFonts w:ascii="Courier" w:hAnsi="Courier" w:cs="Courier"/>
          <w:color w:val="0000F0"/>
          <w:sz w:val="12"/>
          <w:lang w:val="en-GB"/>
        </w:rPr>
        <w:t xml:space="preserve"> </w:t>
      </w:r>
      <w:r w:rsidRPr="0077277A">
        <w:rPr>
          <w:rFonts w:ascii="Courier" w:hAnsi="Courier" w:cs="Courier"/>
          <w:color w:val="0000F0"/>
          <w:sz w:val="12"/>
        </w:rPr>
        <w:t>commit;</w:t>
      </w:r>
    </w:p>
    <w:p w:rsidR="002C7C4C" w:rsidRPr="0077277A" w:rsidRDefault="00ED0341" w:rsidP="00ED03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77277A">
        <w:rPr>
          <w:rFonts w:ascii="Courier" w:hAnsi="Courier" w:cs="Courier"/>
          <w:color w:val="0000F0"/>
          <w:sz w:val="12"/>
        </w:rPr>
        <w:t>end;</w:t>
      </w:r>
    </w:p>
    <w:p w:rsidR="00C32EDD" w:rsidRPr="00810122" w:rsidRDefault="00C32EDD" w:rsidP="00ED03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810122">
        <w:rPr>
          <w:rFonts w:ascii="Courier" w:hAnsi="Courier" w:cs="Courier"/>
          <w:color w:val="0000F0"/>
          <w:sz w:val="12"/>
        </w:rPr>
        <w:t>/</w:t>
      </w:r>
    </w:p>
    <w:p w:rsidR="002C7C4C" w:rsidRDefault="002C7C4C"/>
    <w:p w:rsidR="00C731D3" w:rsidRDefault="005852DA" w:rsidP="00C731D3">
      <w:r>
        <w:t>Skrypt nadający uprawnienia użytkownikowi do raportowania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--select 'grant select on planner.'||lower(table_name)||' to plannerreports;' from cat where table_type = 'TABLE' order by table_name</w:t>
      </w:r>
    </w:p>
    <w:p w:rsidR="00C72402" w:rsidRPr="00D75BAC" w:rsidRDefault="00C72402" w:rsidP="00C724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execute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>
        <w:rPr>
          <w:rFonts w:ascii="Courier" w:hAnsi="Courier" w:cs="Courier"/>
          <w:color w:val="000000"/>
          <w:sz w:val="12"/>
          <w:lang w:val="en-US"/>
        </w:rPr>
        <w:t>planner.</w:t>
      </w:r>
      <w:r w:rsidRPr="00D75BAC">
        <w:rPr>
          <w:rFonts w:ascii="Courier" w:hAnsi="Courier" w:cs="Courier"/>
          <w:color w:val="808000"/>
          <w:sz w:val="12"/>
          <w:lang w:val="en-US"/>
        </w:rPr>
        <w:t>getSQLValues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plannerreports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classes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plannerreports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flex_col_usage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plannerreports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form_formulas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plannerreports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forms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plannerreports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for_pla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plannerreports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gro_cla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plannerreports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gro_pla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plannerreports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.groups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plannerreports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lec_cla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plannerreports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lec_pla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plannerreports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lecturers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plannerreports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lastRenderedPageBreak/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lookups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plannerreports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org_units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plannerreports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periods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plannerreports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planners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plannerreports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reservations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plannerreports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res_hints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plannerreports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resource_categories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plannerreports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str_elems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plannerreports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rol_pla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plannerreports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rom_cla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plannerreports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rom_pla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plannerreports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rooms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plannerreports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subjects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plannerreports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sub_pla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plannerreports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system_parameters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plannerreports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tmp_numbers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plannerreports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tmp_selected_dates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plannerreports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tmp_varchar2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plannerreports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F05C7D" w:rsidRDefault="00C731D3" w:rsidP="00F05C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value_sets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plannerreports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Default="00C731D3">
      <w:pPr>
        <w:rPr>
          <w:lang w:val="en-US"/>
        </w:rPr>
      </w:pPr>
    </w:p>
    <w:p w:rsidR="000814A5" w:rsidRDefault="000814A5">
      <w:pPr>
        <w:pStyle w:val="Nagwek1"/>
      </w:pPr>
      <w:bookmarkStart w:id="4" w:name="_Toc527789809"/>
      <w:r>
        <w:t xml:space="preserve">Instalacja </w:t>
      </w:r>
      <w:r w:rsidR="0036143D">
        <w:t>stacji roboczej</w:t>
      </w:r>
      <w:bookmarkEnd w:id="4"/>
      <w:r>
        <w:t xml:space="preserve"> </w:t>
      </w:r>
    </w:p>
    <w:p w:rsidR="000814A5" w:rsidRDefault="000814A5"/>
    <w:p w:rsidR="00846EF7" w:rsidRDefault="00846EF7" w:rsidP="00846EF7">
      <w:pPr>
        <w:pStyle w:val="Nagwek2"/>
      </w:pPr>
      <w:bookmarkStart w:id="5" w:name="_Toc527789810"/>
      <w:r>
        <w:t>Instalacja plików</w:t>
      </w:r>
      <w:bookmarkEnd w:id="5"/>
    </w:p>
    <w:p w:rsidR="00846EF7" w:rsidRDefault="00846EF7" w:rsidP="00846EF7">
      <w:pPr>
        <w:jc w:val="both"/>
      </w:pPr>
      <w:r>
        <w:t>Pobierz następujący plik i uruchom go</w:t>
      </w:r>
    </w:p>
    <w:p w:rsidR="001D6292" w:rsidRPr="00670E4F" w:rsidRDefault="00E163F3" w:rsidP="00846EF7">
      <w:pPr>
        <w:jc w:val="both"/>
      </w:pPr>
      <w:hyperlink r:id="rId12" w:history="1">
        <w:r w:rsidR="006C0856" w:rsidRPr="003D4619">
          <w:rPr>
            <w:rStyle w:val="Hipercze"/>
          </w:rPr>
          <w:t>http://plansoft.org/wp-content/uploads/pdf/install.exe</w:t>
        </w:r>
      </w:hyperlink>
    </w:p>
    <w:p w:rsidR="00846EF7" w:rsidRDefault="00846EF7" w:rsidP="00846EF7">
      <w:pPr>
        <w:jc w:val="both"/>
      </w:pPr>
      <w:r w:rsidRPr="003F23AC">
        <w:t xml:space="preserve"> </w:t>
      </w:r>
    </w:p>
    <w:p w:rsidR="00846EF7" w:rsidRDefault="00846EF7" w:rsidP="00846EF7">
      <w:pPr>
        <w:jc w:val="both"/>
      </w:pPr>
      <w:r>
        <w:t>Zostaną utworzone pliki w lokalizacji c:\Program Files\Soft\Planowanie.</w:t>
      </w:r>
    </w:p>
    <w:p w:rsidR="003F23AC" w:rsidRDefault="003F23AC" w:rsidP="003F23AC">
      <w:pPr>
        <w:pStyle w:val="Nagwek2"/>
      </w:pPr>
      <w:bookmarkStart w:id="6" w:name="_Toc527789811"/>
      <w:r>
        <w:t>Instalacja klienta Oracle</w:t>
      </w:r>
      <w:bookmarkEnd w:id="6"/>
    </w:p>
    <w:p w:rsidR="000814A5" w:rsidRDefault="000814A5" w:rsidP="00E457CD">
      <w:pPr>
        <w:jc w:val="both"/>
      </w:pPr>
      <w:r>
        <w:t>Zainstal</w:t>
      </w:r>
      <w:r w:rsidR="00467B2B">
        <w:t>uj</w:t>
      </w:r>
      <w:r>
        <w:t xml:space="preserve"> klienta Oracle</w:t>
      </w:r>
      <w:r w:rsidR="00F2369A">
        <w:t xml:space="preserve"> z opcją ORAOLEDB.</w:t>
      </w:r>
      <w:r w:rsidR="00D869BA">
        <w:t xml:space="preserve"> Jeżeli nie wiesz jak to zrobić lub napotkano problemy, zajrzyj do sekcji rozwiązywanie problemów.</w:t>
      </w:r>
    </w:p>
    <w:p w:rsidR="00B20DA2" w:rsidRDefault="00B20DA2" w:rsidP="00E457CD">
      <w:pPr>
        <w:jc w:val="both"/>
      </w:pPr>
    </w:p>
    <w:p w:rsidR="00D869BA" w:rsidRDefault="00D869BA" w:rsidP="00D869BA">
      <w:pPr>
        <w:pStyle w:val="Nagwek2"/>
      </w:pPr>
      <w:bookmarkStart w:id="7" w:name="_Toc527789812"/>
      <w:r>
        <w:t>Aktywuj program</w:t>
      </w:r>
      <w:bookmarkEnd w:id="7"/>
    </w:p>
    <w:p w:rsidR="000805B2" w:rsidRPr="00D95605" w:rsidRDefault="00DE1A2C" w:rsidP="00D95605">
      <w:pPr>
        <w:pStyle w:val="Tekstpodstawowy"/>
        <w:rPr>
          <w:rFonts w:ascii="Arial" w:hAnsi="Arial"/>
          <w:sz w:val="20"/>
        </w:rPr>
      </w:pPr>
      <w:r w:rsidRPr="0025188E">
        <w:rPr>
          <w:rFonts w:ascii="Arial" w:hAnsi="Arial"/>
          <w:sz w:val="20"/>
        </w:rPr>
        <w:t>W celu aktywacji programu skontaktuj się z dostawcą oprogramowania. Jeżeli tego nie zrobisz, program zostanie wyłączony po 3 miesiącach funkcjonowania.</w:t>
      </w:r>
    </w:p>
    <w:p w:rsidR="00FC7930" w:rsidRDefault="00FC7930"/>
    <w:p w:rsidR="00147E5B" w:rsidRDefault="00132985" w:rsidP="00147E5B">
      <w:pPr>
        <w:pStyle w:val="Nagwek1"/>
      </w:pPr>
      <w:bookmarkStart w:id="8" w:name="_Toc527789813"/>
      <w:r>
        <w:t xml:space="preserve">Załacznik A- </w:t>
      </w:r>
      <w:r w:rsidR="00147E5B">
        <w:t>Upgrade do wyższych wersji</w:t>
      </w:r>
      <w:bookmarkEnd w:id="8"/>
      <w:r w:rsidR="002B7D88">
        <w:t xml:space="preserve"> </w:t>
      </w:r>
    </w:p>
    <w:p w:rsidR="00147E5B" w:rsidRPr="008860B7" w:rsidRDefault="0056467A" w:rsidP="0056467A">
      <w:pPr>
        <w:pStyle w:val="Nagwek2"/>
      </w:pPr>
      <w:bookmarkStart w:id="9" w:name="_Toc527789814"/>
      <w:r>
        <w:t>Instalacja po stronie serwera</w:t>
      </w:r>
      <w:bookmarkEnd w:id="9"/>
    </w:p>
    <w:p w:rsidR="00147E5B" w:rsidRDefault="00147E5B" w:rsidP="00147E5B">
      <w:r>
        <w:t>Uruchom pliki *.sql z katalogu Schema/&lt;nr wersji&gt;</w:t>
      </w:r>
    </w:p>
    <w:p w:rsidR="00147E5B" w:rsidRDefault="00147E5B" w:rsidP="00147E5B">
      <w:r>
        <w:t>Uruchom skrypt CREATE_PUBLIC_SYNONYMS.sql na użytkowniku PLANNER</w:t>
      </w:r>
    </w:p>
    <w:p w:rsidR="00147E5B" w:rsidRPr="008860B7" w:rsidRDefault="00147E5B" w:rsidP="00147E5B">
      <w:pPr>
        <w:pStyle w:val="Tekstpodstawowy"/>
        <w:rPr>
          <w:rFonts w:ascii="Arial" w:hAnsi="Arial"/>
          <w:sz w:val="20"/>
        </w:rPr>
      </w:pPr>
    </w:p>
    <w:p w:rsidR="00147E5B" w:rsidRPr="008860B7" w:rsidRDefault="0056467A" w:rsidP="0056467A">
      <w:pPr>
        <w:pStyle w:val="Nagwek2"/>
      </w:pPr>
      <w:bookmarkStart w:id="10" w:name="_Toc527789815"/>
      <w:r>
        <w:t>Instalacja n</w:t>
      </w:r>
      <w:r w:rsidR="00147E5B" w:rsidRPr="008860B7">
        <w:t xml:space="preserve">a </w:t>
      </w:r>
      <w:r>
        <w:t>stacjach</w:t>
      </w:r>
      <w:r w:rsidR="00147E5B" w:rsidRPr="008860B7">
        <w:t xml:space="preserve"> robocz</w:t>
      </w:r>
      <w:r>
        <w:t>ych</w:t>
      </w:r>
      <w:bookmarkEnd w:id="10"/>
    </w:p>
    <w:p w:rsidR="00532BDF" w:rsidRDefault="00944438" w:rsidP="00147E5B">
      <w:r w:rsidRPr="00590FD0">
        <w:t>W celu zainstalowania nowej wersji należy pobrać aktualizację zgodnie z rysunkiem poniżej.</w:t>
      </w:r>
    </w:p>
    <w:p w:rsidR="00147E5B" w:rsidRDefault="00147E5B"/>
    <w:p w:rsidR="00312E2C" w:rsidRDefault="00944438" w:rsidP="00312E2C">
      <w:pPr>
        <w:jc w:val="center"/>
      </w:pPr>
      <w:r>
        <w:rPr>
          <w:noProof/>
        </w:rPr>
        <w:drawing>
          <wp:inline distT="0" distB="0" distL="0" distR="0" wp14:anchorId="5C269E02" wp14:editId="50889D20">
            <wp:extent cx="5057775" cy="714375"/>
            <wp:effectExtent l="0" t="0" r="9525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438" w:rsidRDefault="00944438" w:rsidP="00944438">
      <w:r>
        <w:t xml:space="preserve">Jeżeli w menu nie ma polecenia Pobierz aktualizacje Plansoft.org, to prosimy o pobranie i uruchomienie pliku </w:t>
      </w:r>
    </w:p>
    <w:p w:rsidR="00944438" w:rsidRDefault="00944438" w:rsidP="00944438">
      <w:r>
        <w:t>http://plansoft.org/wp-content/uploads/pdf/install.exe</w:t>
      </w:r>
    </w:p>
    <w:p w:rsidR="00C06E4A" w:rsidRDefault="00C06E4A" w:rsidP="00312E2C">
      <w:pPr>
        <w:jc w:val="center"/>
      </w:pPr>
    </w:p>
    <w:p w:rsidR="008D6AA2" w:rsidRDefault="00A800DA" w:rsidP="001B7011">
      <w:pPr>
        <w:pStyle w:val="Nagwek1"/>
      </w:pPr>
      <w:bookmarkStart w:id="11" w:name="_Toc527789816"/>
      <w:r>
        <w:t xml:space="preserve">Załącznik </w:t>
      </w:r>
      <w:r w:rsidR="00132985">
        <w:t>B</w:t>
      </w:r>
      <w:r>
        <w:t xml:space="preserve"> - </w:t>
      </w:r>
      <w:r w:rsidR="001B7011">
        <w:t>Usługi terminalowe</w:t>
      </w:r>
      <w:bookmarkEnd w:id="11"/>
    </w:p>
    <w:p w:rsidR="008D6AA2" w:rsidRDefault="008D6AA2" w:rsidP="008D6AA2">
      <w:pPr>
        <w:pStyle w:val="Tekstpodstawowy"/>
        <w:jc w:val="both"/>
        <w:rPr>
          <w:rFonts w:ascii="Arial" w:hAnsi="Arial" w:cs="Arial"/>
          <w:sz w:val="20"/>
        </w:rPr>
      </w:pPr>
    </w:p>
    <w:p w:rsidR="008D6AA2" w:rsidRPr="00C07587" w:rsidRDefault="008D6AA2" w:rsidP="008D6AA2">
      <w:pPr>
        <w:pStyle w:val="Tekstpodstawowy"/>
        <w:jc w:val="both"/>
        <w:rPr>
          <w:rFonts w:ascii="Arial" w:hAnsi="Arial" w:cs="Arial"/>
          <w:sz w:val="20"/>
        </w:rPr>
      </w:pPr>
      <w:r w:rsidRPr="00C07587">
        <w:rPr>
          <w:rFonts w:ascii="Arial" w:hAnsi="Arial" w:cs="Arial"/>
          <w:sz w:val="20"/>
        </w:rPr>
        <w:t>Jeżeli chcesz, żeby program uruchamiał się za pomocą przeglądarki, przeprowa</w:t>
      </w:r>
      <w:r>
        <w:rPr>
          <w:rFonts w:ascii="Arial" w:hAnsi="Arial" w:cs="Arial"/>
          <w:sz w:val="20"/>
        </w:rPr>
        <w:t>dź</w:t>
      </w:r>
      <w:r w:rsidRPr="00C07587">
        <w:rPr>
          <w:rFonts w:ascii="Arial" w:hAnsi="Arial" w:cs="Arial"/>
          <w:sz w:val="20"/>
        </w:rPr>
        <w:t xml:space="preserve"> instalację stacji roboczej na serwerze Windows 2003 serwer i skonfiguruj usługi terminalowe serwera.</w:t>
      </w:r>
    </w:p>
    <w:p w:rsidR="008D6AA2" w:rsidRPr="00C07587" w:rsidRDefault="008D6AA2" w:rsidP="008D6AA2">
      <w:pPr>
        <w:pStyle w:val="Tekstpodstawowy"/>
        <w:jc w:val="both"/>
        <w:rPr>
          <w:rFonts w:ascii="Arial" w:hAnsi="Arial" w:cs="Arial"/>
          <w:sz w:val="20"/>
        </w:rPr>
      </w:pPr>
      <w:r w:rsidRPr="00C07587">
        <w:rPr>
          <w:rFonts w:ascii="Arial" w:hAnsi="Arial" w:cs="Arial"/>
          <w:sz w:val="20"/>
        </w:rPr>
        <w:t>Sposób przeprowadzenia instalacji usług terminalowych opisuje odrębna instrukcja instalacji, dosta</w:t>
      </w:r>
      <w:r w:rsidR="0010687B">
        <w:rPr>
          <w:rFonts w:ascii="Arial" w:hAnsi="Arial" w:cs="Arial"/>
          <w:sz w:val="20"/>
        </w:rPr>
        <w:t xml:space="preserve">rczana z produktem Windows </w:t>
      </w:r>
      <w:r w:rsidRPr="00C07587">
        <w:rPr>
          <w:rFonts w:ascii="Arial" w:hAnsi="Arial" w:cs="Arial"/>
          <w:sz w:val="20"/>
        </w:rPr>
        <w:t>serwer.</w:t>
      </w:r>
    </w:p>
    <w:p w:rsidR="008D6AA2" w:rsidRDefault="008D6AA2" w:rsidP="006A5070">
      <w:pPr>
        <w:rPr>
          <w:rFonts w:ascii="Verdana" w:hAnsi="Verdana"/>
        </w:rPr>
      </w:pPr>
    </w:p>
    <w:p w:rsidR="00791978" w:rsidRDefault="001B7011">
      <w:pPr>
        <w:rPr>
          <w:rFonts w:cs="Arial"/>
        </w:rPr>
      </w:pPr>
      <w:r>
        <w:t xml:space="preserve">Wykonanie instalacji wymaga zakupu oprogramowania </w:t>
      </w:r>
      <w:r w:rsidR="000A3CAD">
        <w:rPr>
          <w:rFonts w:cs="Arial"/>
        </w:rPr>
        <w:t>Windows</w:t>
      </w:r>
      <w:r w:rsidRPr="00C07587">
        <w:rPr>
          <w:rFonts w:cs="Arial"/>
        </w:rPr>
        <w:t xml:space="preserve"> serwer</w:t>
      </w:r>
      <w:r>
        <w:rPr>
          <w:rFonts w:cs="Arial"/>
        </w:rPr>
        <w:t>.</w:t>
      </w:r>
    </w:p>
    <w:p w:rsidR="00D32B27" w:rsidRDefault="00D32B27">
      <w:pPr>
        <w:rPr>
          <w:rFonts w:cs="Arial"/>
        </w:rPr>
      </w:pPr>
    </w:p>
    <w:p w:rsidR="000710F3" w:rsidRPr="001C3CE5" w:rsidRDefault="000710F3" w:rsidP="000710F3"/>
    <w:p w:rsidR="00D32B27" w:rsidRDefault="004206F8" w:rsidP="00D32B27">
      <w:pPr>
        <w:pStyle w:val="Nagwek1"/>
      </w:pPr>
      <w:bookmarkStart w:id="12" w:name="_Toc527789817"/>
      <w:r>
        <w:t xml:space="preserve">Załącznik </w:t>
      </w:r>
      <w:r w:rsidR="009525A1">
        <w:t>C</w:t>
      </w:r>
      <w:r>
        <w:t xml:space="preserve"> - </w:t>
      </w:r>
      <w:r w:rsidR="00D32B27">
        <w:t>Rozwiązywanie problemów</w:t>
      </w:r>
      <w:bookmarkEnd w:id="12"/>
    </w:p>
    <w:p w:rsidR="00D32B27" w:rsidRDefault="00D32B27">
      <w:pPr>
        <w:rPr>
          <w:rFonts w:cs="Arial"/>
        </w:rPr>
      </w:pPr>
    </w:p>
    <w:p w:rsidR="0087652A" w:rsidRDefault="0087652A" w:rsidP="0087652A">
      <w:pPr>
        <w:pStyle w:val="Nagwek2"/>
      </w:pPr>
      <w:bookmarkStart w:id="13" w:name="_Toc527789818"/>
      <w:r>
        <w:t>Instalacja serwera</w:t>
      </w:r>
      <w:bookmarkEnd w:id="13"/>
    </w:p>
    <w:p w:rsidR="0087652A" w:rsidRDefault="0087652A" w:rsidP="0087652A">
      <w:pPr>
        <w:pStyle w:val="Tekstpodstawowy"/>
      </w:pPr>
    </w:p>
    <w:p w:rsidR="0087652A" w:rsidRDefault="0087652A" w:rsidP="0087652A">
      <w:pPr>
        <w:pStyle w:val="Tekstpodstawowy"/>
      </w:pPr>
      <w:r>
        <w:t xml:space="preserve">Na każdej wersji systemu operacyjnego można zainstalować oprogramowanie </w:t>
      </w:r>
      <w:r w:rsidR="003E04C9">
        <w:t>Oracle</w:t>
      </w:r>
      <w:r>
        <w:t xml:space="preserve"> XE, mimo, że na stronie Oracle jest informacja, że nie wspiera rozwiązania pod Windows 7/8 (Oracle rekomenduje użyci</w:t>
      </w:r>
      <w:r w:rsidR="009B571C">
        <w:t>e</w:t>
      </w:r>
      <w:r>
        <w:t xml:space="preserve"> płatnego serwera).</w:t>
      </w:r>
    </w:p>
    <w:p w:rsidR="0087652A" w:rsidRDefault="0087652A" w:rsidP="0087652A">
      <w:pPr>
        <w:pStyle w:val="Tekstpodstawowy"/>
      </w:pPr>
    </w:p>
    <w:p w:rsidR="0087652A" w:rsidRDefault="0087652A" w:rsidP="0087652A">
      <w:pPr>
        <w:pStyle w:val="Tekstpodstawowy"/>
      </w:pPr>
      <w:r>
        <w:t>W razie napotkania problemu podczas instalacji Oracle XE serwer skorzystaj z następującej notatki:</w:t>
      </w:r>
    </w:p>
    <w:p w:rsidR="0087652A" w:rsidRDefault="00E163F3" w:rsidP="005E5D1E">
      <w:pPr>
        <w:pStyle w:val="Tekstpodstawow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hyperlink r:id="rId14" w:history="1">
        <w:r w:rsidR="0087652A" w:rsidRPr="007E634C">
          <w:rPr>
            <w:rStyle w:val="Hipercze"/>
          </w:rPr>
          <w:t>http://asksipho.blogspot.com/2013/01/installing-oracle-xe-database.html</w:t>
        </w:r>
      </w:hyperlink>
    </w:p>
    <w:p w:rsidR="005E5D1E" w:rsidRDefault="005E5D1E" w:rsidP="005E5D1E">
      <w:pPr>
        <w:pStyle w:val="Tekstpodstawow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Kluczowy problem to brak pliku </w:t>
      </w:r>
      <w:r>
        <w:rPr>
          <w:rFonts w:ascii="Trebuchet MS" w:hAnsi="Trebuchet MS" w:cs="Arial"/>
          <w:color w:val="222222"/>
          <w:sz w:val="20"/>
        </w:rPr>
        <w:t>KEY_XE.reg podczas instalacji. Autor rekomenduje skopiowanie pliku OracleMTSRecoveryService.reg i zmian</w:t>
      </w:r>
      <w:r w:rsidR="00BA0875">
        <w:rPr>
          <w:rFonts w:ascii="Trebuchet MS" w:hAnsi="Trebuchet MS" w:cs="Arial"/>
          <w:color w:val="222222"/>
          <w:sz w:val="20"/>
        </w:rPr>
        <w:t>ę</w:t>
      </w:r>
      <w:r>
        <w:rPr>
          <w:rFonts w:ascii="Trebuchet MS" w:hAnsi="Trebuchet MS" w:cs="Arial"/>
          <w:color w:val="222222"/>
          <w:sz w:val="20"/>
        </w:rPr>
        <w:t xml:space="preserve"> nazwy na KEY_XE.reg, to pozwala na dokończenie instalacji.</w:t>
      </w:r>
    </w:p>
    <w:p w:rsidR="005E5D1E" w:rsidRDefault="005E5D1E" w:rsidP="0087652A">
      <w:pPr>
        <w:pStyle w:val="Tekstpodstawowy"/>
      </w:pPr>
    </w:p>
    <w:p w:rsidR="00EA37B6" w:rsidRPr="005452DA" w:rsidRDefault="00EA37B6" w:rsidP="00EA37B6">
      <w:pPr>
        <w:pStyle w:val="Tekstpodstawow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5452DA">
        <w:rPr>
          <w:lang w:val="en-GB"/>
        </w:rPr>
        <w:t xml:space="preserve">Inne obejście, nie sprawdzane: </w:t>
      </w:r>
    </w:p>
    <w:p w:rsidR="00EA37B6" w:rsidRPr="00EA37B6" w:rsidRDefault="00EA37B6" w:rsidP="00EA37B6">
      <w:pPr>
        <w:pStyle w:val="Tekstpodstawow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EA37B6">
        <w:rPr>
          <w:lang w:val="en-GB"/>
        </w:rPr>
        <w:t>Workaround: copy an Oracle-Installation from XP to win 8.</w:t>
      </w:r>
    </w:p>
    <w:p w:rsidR="00EA37B6" w:rsidRPr="00EA37B6" w:rsidRDefault="00EA37B6" w:rsidP="00EA37B6">
      <w:pPr>
        <w:pStyle w:val="Tekstpodstawow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EA37B6">
        <w:rPr>
          <w:lang w:val="en-GB"/>
        </w:rPr>
        <w:t>Fiiledirectory and registry. (when copying from 32 bit to 64 bit, copy the registry into HKEY_LOCAL_MACHINE\SOFTWARE\Wow6432Node\Oracle</w:t>
      </w:r>
    </w:p>
    <w:p w:rsidR="00EA37B6" w:rsidRPr="00EA37B6" w:rsidRDefault="00EA37B6" w:rsidP="0087652A">
      <w:pPr>
        <w:pStyle w:val="Tekstpodstawowy"/>
        <w:rPr>
          <w:lang w:val="en-GB"/>
        </w:rPr>
      </w:pPr>
    </w:p>
    <w:p w:rsidR="0087652A" w:rsidRDefault="0087652A" w:rsidP="0087652A">
      <w:pPr>
        <w:pStyle w:val="Nagwek2"/>
      </w:pPr>
      <w:bookmarkStart w:id="14" w:name="_Toc527789819"/>
      <w:r>
        <w:t>Instalacja stacji roboczej</w:t>
      </w:r>
      <w:bookmarkEnd w:id="14"/>
    </w:p>
    <w:p w:rsidR="0087652A" w:rsidRDefault="0087652A">
      <w:pPr>
        <w:rPr>
          <w:rFonts w:cs="Arial"/>
        </w:rPr>
      </w:pPr>
    </w:p>
    <w:p w:rsidR="00175F45" w:rsidRPr="00A26372" w:rsidRDefault="002C7F88" w:rsidP="00175F45">
      <w:pPr>
        <w:pStyle w:val="NormalnyWeb"/>
        <w:spacing w:beforeAutospacing="0" w:after="0" w:afterAutospacing="0"/>
        <w:rPr>
          <w:lang w:val="pl-PL"/>
        </w:rPr>
      </w:pPr>
      <w:r>
        <w:rPr>
          <w:lang w:val="pl-PL"/>
        </w:rPr>
        <w:t xml:space="preserve">Nie możesz połączyć się z serwerem? </w:t>
      </w:r>
      <w:r w:rsidR="00403D93">
        <w:rPr>
          <w:lang w:val="pl-PL"/>
        </w:rPr>
        <w:t xml:space="preserve">Sprawdź, czy port bazy danych jest otwarty w ustawieniach firewall, z reguły jest to port 1521. Nadal problem? </w:t>
      </w:r>
      <w:bookmarkStart w:id="15" w:name="_GoBack"/>
      <w:bookmarkEnd w:id="15"/>
      <w:r w:rsidR="00175F45" w:rsidRPr="00A26372">
        <w:rPr>
          <w:lang w:val="pl-PL"/>
        </w:rPr>
        <w:t>Jeżeli komputer jest podłączony do domeny, należy zmienić wartość NTS na NONE w pliku sqlnet.ora, o tutaj:</w:t>
      </w:r>
    </w:p>
    <w:p w:rsidR="00175F45" w:rsidRPr="00175F45" w:rsidRDefault="00175F45" w:rsidP="00175F45">
      <w:pPr>
        <w:pStyle w:val="NormalnyWeb"/>
        <w:spacing w:beforeAutospacing="0" w:after="0" w:afterAutospacing="0"/>
        <w:rPr>
          <w:lang w:val="pl-PL"/>
        </w:rPr>
      </w:pPr>
    </w:p>
    <w:tbl>
      <w:tblPr>
        <w:tblW w:w="8747" w:type="dxa"/>
        <w:tblInd w:w="7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47"/>
      </w:tblGrid>
      <w:tr w:rsidR="00175F45" w:rsidRPr="008E23A6" w:rsidTr="00C86A88">
        <w:tc>
          <w:tcPr>
            <w:tcW w:w="8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5F45" w:rsidRPr="007843FC" w:rsidRDefault="00175F45" w:rsidP="00C86A88">
            <w:pPr>
              <w:pStyle w:val="NormalnyWeb"/>
              <w:spacing w:before="0" w:beforeAutospacing="0" w:after="0" w:afterAutospacing="0"/>
            </w:pPr>
            <w:r w:rsidRPr="002C7F88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pl-PL"/>
              </w:rPr>
              <w:t># sqlnet.ora Network Configuration File: D:\app\jwisniewski\product\11.2.0\c</w:t>
            </w: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lient_1\network\admin\sqlnet.ora</w:t>
            </w:r>
          </w:p>
          <w:p w:rsidR="00175F45" w:rsidRPr="007843FC" w:rsidRDefault="00175F45" w:rsidP="00C86A88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# Generated by Oracle configuration tools.</w:t>
            </w:r>
          </w:p>
          <w:p w:rsidR="00175F45" w:rsidRPr="007843FC" w:rsidRDefault="00175F45" w:rsidP="00C86A88">
            <w:pPr>
              <w:rPr>
                <w:lang w:val="en-GB"/>
              </w:rPr>
            </w:pPr>
          </w:p>
          <w:p w:rsidR="00175F45" w:rsidRPr="007843FC" w:rsidRDefault="00175F45" w:rsidP="00C86A88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# This file is actually generated by netca. But if customers choose to</w:t>
            </w:r>
          </w:p>
          <w:p w:rsidR="00175F45" w:rsidRPr="007843FC" w:rsidRDefault="00175F45" w:rsidP="00C86A88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# install "Software Only", this file wont exist and without the native</w:t>
            </w:r>
          </w:p>
          <w:p w:rsidR="00175F45" w:rsidRPr="007843FC" w:rsidRDefault="00175F45" w:rsidP="00C86A88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# authentication, they will not be able to connect to the database on NT.</w:t>
            </w:r>
          </w:p>
          <w:p w:rsidR="00175F45" w:rsidRPr="007843FC" w:rsidRDefault="00175F45" w:rsidP="00C86A88">
            <w:pPr>
              <w:rPr>
                <w:lang w:val="en-GB"/>
              </w:rPr>
            </w:pPr>
          </w:p>
          <w:p w:rsidR="00175F45" w:rsidRPr="007843FC" w:rsidRDefault="00175F45" w:rsidP="00C86A88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SQLNET.AUTHENTICATION_SERVICES= (</w:t>
            </w:r>
            <w:r w:rsidRPr="008E23A6">
              <w:rPr>
                <w:rFonts w:ascii="Arial" w:hAnsi="Arial" w:cs="Arial"/>
                <w:b/>
                <w:color w:val="000000"/>
                <w:sz w:val="20"/>
                <w:szCs w:val="20"/>
                <w:shd w:val="clear" w:color="auto" w:fill="FFFFFF"/>
              </w:rPr>
              <w:t>NONE</w:t>
            </w: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)</w:t>
            </w:r>
          </w:p>
          <w:p w:rsidR="00175F45" w:rsidRPr="007843FC" w:rsidRDefault="00175F45" w:rsidP="00C86A88">
            <w:pPr>
              <w:rPr>
                <w:lang w:val="en-GB"/>
              </w:rPr>
            </w:pPr>
          </w:p>
          <w:p w:rsidR="00175F45" w:rsidRPr="007843FC" w:rsidRDefault="00175F45" w:rsidP="00C86A88">
            <w:pPr>
              <w:pStyle w:val="NormalnyWeb"/>
              <w:spacing w:before="0" w:beforeAutospacing="0" w:after="0" w:afterAutospacing="0" w:line="0" w:lineRule="atLeast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NAMES.DIRECTORY_PATH= (TNSNAMES, EZCONNECT)</w:t>
            </w:r>
          </w:p>
        </w:tc>
      </w:tr>
    </w:tbl>
    <w:p w:rsidR="00175F45" w:rsidRPr="00175F45" w:rsidRDefault="00175F45">
      <w:pPr>
        <w:rPr>
          <w:rFonts w:cs="Arial"/>
          <w:lang w:val="en-GB"/>
        </w:rPr>
      </w:pPr>
    </w:p>
    <w:p w:rsidR="0087652A" w:rsidRPr="00175F45" w:rsidRDefault="0087652A">
      <w:pPr>
        <w:rPr>
          <w:rFonts w:cs="Arial"/>
          <w:lang w:val="en-GB"/>
        </w:rPr>
      </w:pPr>
    </w:p>
    <w:p w:rsidR="005560D6" w:rsidRDefault="005F41CC">
      <w:pPr>
        <w:rPr>
          <w:rFonts w:cs="Arial"/>
          <w:b/>
        </w:rPr>
      </w:pPr>
      <w:r w:rsidRPr="005F41CC">
        <w:rPr>
          <w:rFonts w:cs="Arial"/>
          <w:b/>
        </w:rPr>
        <w:t xml:space="preserve">Program </w:t>
      </w:r>
      <w:r w:rsidR="009764CE">
        <w:rPr>
          <w:rFonts w:cs="Arial"/>
          <w:b/>
        </w:rPr>
        <w:t>Plan</w:t>
      </w:r>
      <w:r w:rsidR="00F51C07">
        <w:rPr>
          <w:rFonts w:cs="Arial"/>
          <w:b/>
        </w:rPr>
        <w:t>s</w:t>
      </w:r>
      <w:r w:rsidR="009764CE">
        <w:rPr>
          <w:rFonts w:cs="Arial"/>
          <w:b/>
        </w:rPr>
        <w:t>oft</w:t>
      </w:r>
      <w:r w:rsidR="00F51C07">
        <w:rPr>
          <w:rFonts w:cs="Arial"/>
          <w:b/>
        </w:rPr>
        <w:t>.org</w:t>
      </w:r>
      <w:r w:rsidR="009764CE">
        <w:rPr>
          <w:rFonts w:cs="Arial"/>
          <w:b/>
        </w:rPr>
        <w:t xml:space="preserve"> (plik </w:t>
      </w:r>
      <w:r w:rsidRPr="005F41CC">
        <w:rPr>
          <w:rFonts w:cs="Arial"/>
          <w:b/>
        </w:rPr>
        <w:t>planowanie.exe</w:t>
      </w:r>
      <w:r w:rsidR="009764CE">
        <w:rPr>
          <w:rFonts w:cs="Arial"/>
          <w:b/>
        </w:rPr>
        <w:t>)</w:t>
      </w:r>
      <w:r w:rsidRPr="005F41CC">
        <w:rPr>
          <w:rFonts w:cs="Arial"/>
          <w:b/>
        </w:rPr>
        <w:t xml:space="preserve"> </w:t>
      </w:r>
    </w:p>
    <w:p w:rsidR="00D32B27" w:rsidRDefault="005F41CC" w:rsidP="005560D6">
      <w:pPr>
        <w:numPr>
          <w:ilvl w:val="0"/>
          <w:numId w:val="12"/>
        </w:numPr>
        <w:rPr>
          <w:rFonts w:cs="Arial"/>
          <w:b/>
        </w:rPr>
      </w:pPr>
      <w:r w:rsidRPr="005F41CC">
        <w:rPr>
          <w:rFonts w:cs="Arial"/>
          <w:b/>
        </w:rPr>
        <w:t xml:space="preserve">zawiesza się podczas próby uruchomienia w środowisku </w:t>
      </w:r>
      <w:r w:rsidR="005560D6">
        <w:rPr>
          <w:rFonts w:cs="Arial"/>
          <w:b/>
        </w:rPr>
        <w:t>Windows7</w:t>
      </w:r>
    </w:p>
    <w:p w:rsidR="005560D6" w:rsidRPr="005F41CC" w:rsidRDefault="005560D6" w:rsidP="005560D6">
      <w:pPr>
        <w:numPr>
          <w:ilvl w:val="0"/>
          <w:numId w:val="12"/>
        </w:numPr>
        <w:rPr>
          <w:rFonts w:cs="Arial"/>
          <w:b/>
        </w:rPr>
      </w:pPr>
      <w:r>
        <w:rPr>
          <w:rFonts w:cs="Arial"/>
          <w:b/>
        </w:rPr>
        <w:t>lub pojawia się komunikat „Dostawca nie został zainstalowany”</w:t>
      </w:r>
    </w:p>
    <w:p w:rsidR="005F41CC" w:rsidRDefault="005F41CC">
      <w:pPr>
        <w:rPr>
          <w:rFonts w:cs="Arial"/>
        </w:rPr>
      </w:pPr>
    </w:p>
    <w:p w:rsidR="00837A2E" w:rsidRDefault="009019B9">
      <w:pPr>
        <w:rPr>
          <w:rFonts w:cs="Arial"/>
        </w:rPr>
      </w:pPr>
      <w:r>
        <w:rPr>
          <w:rFonts w:cs="Arial"/>
        </w:rPr>
        <w:t>Sprawdź, czy sterownik ORAOLEDB został prawidłowo zainstalowany. W tym celu:</w:t>
      </w:r>
    </w:p>
    <w:p w:rsidR="009019B9" w:rsidRDefault="009019B9">
      <w:pPr>
        <w:rPr>
          <w:rFonts w:cs="Arial"/>
        </w:rPr>
      </w:pPr>
    </w:p>
    <w:p w:rsidR="009019B9" w:rsidRDefault="009019B9" w:rsidP="009019B9">
      <w:pPr>
        <w:numPr>
          <w:ilvl w:val="0"/>
          <w:numId w:val="10"/>
        </w:numPr>
        <w:rPr>
          <w:rFonts w:cs="Arial"/>
        </w:rPr>
      </w:pPr>
      <w:r>
        <w:rPr>
          <w:rFonts w:cs="Arial"/>
        </w:rPr>
        <w:t>Utwórz na pulpicie pusty plik tekstowy, zmień rozszerzenie pliku na .udl i kliknij dwukrotnie w plik</w:t>
      </w:r>
    </w:p>
    <w:p w:rsidR="009019B9" w:rsidRDefault="009019B9" w:rsidP="009019B9">
      <w:pPr>
        <w:rPr>
          <w:rFonts w:cs="Arial"/>
        </w:rPr>
      </w:pPr>
    </w:p>
    <w:p w:rsidR="009019B9" w:rsidRDefault="007F1F4F" w:rsidP="003C115B">
      <w:pPr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>
            <wp:extent cx="819150" cy="862965"/>
            <wp:effectExtent l="0" t="0" r="0" b="0"/>
            <wp:docPr id="7" name="Obraz 5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9B9" w:rsidRDefault="009019B9" w:rsidP="009019B9">
      <w:pPr>
        <w:rPr>
          <w:rFonts w:cs="Arial"/>
        </w:rPr>
      </w:pPr>
    </w:p>
    <w:p w:rsidR="009019B9" w:rsidRDefault="00D90D77" w:rsidP="00D90D77">
      <w:pPr>
        <w:numPr>
          <w:ilvl w:val="0"/>
          <w:numId w:val="10"/>
        </w:numPr>
        <w:rPr>
          <w:rFonts w:cs="Arial"/>
        </w:rPr>
      </w:pPr>
      <w:r>
        <w:rPr>
          <w:rFonts w:cs="Arial"/>
        </w:rPr>
        <w:t>Przejdź na zakładkę Dostawca, następnie wybierz dostawcę "Oracle Provider for OLE DB"</w:t>
      </w:r>
      <w:r w:rsidR="008059D3">
        <w:rPr>
          <w:rFonts w:cs="Arial"/>
        </w:rPr>
        <w:t xml:space="preserve">, a następnie naciśnij przycisk Dalej. </w:t>
      </w:r>
      <w:r w:rsidR="006C0856">
        <w:rPr>
          <w:rFonts w:cs="Arial"/>
        </w:rPr>
        <w:t xml:space="preserve">Jeżeli </w:t>
      </w:r>
      <w:r>
        <w:rPr>
          <w:rFonts w:cs="Arial"/>
        </w:rPr>
        <w:t xml:space="preserve">nazwy </w:t>
      </w:r>
      <w:r w:rsidR="006C0856">
        <w:rPr>
          <w:rFonts w:cs="Arial"/>
        </w:rPr>
        <w:t xml:space="preserve">"Oracle Provider for OLE DB" </w:t>
      </w:r>
      <w:r>
        <w:rPr>
          <w:rFonts w:cs="Arial"/>
        </w:rPr>
        <w:t xml:space="preserve">nie ma na liście, oznacza to, że komponent ORAOLEDB nie został poprawnie zainstalowany, </w:t>
      </w:r>
      <w:r w:rsidR="00B03C81">
        <w:rPr>
          <w:rFonts w:cs="Arial"/>
        </w:rPr>
        <w:t>przeprowadź jego</w:t>
      </w:r>
      <w:r>
        <w:rPr>
          <w:rFonts w:cs="Arial"/>
        </w:rPr>
        <w:t xml:space="preserve"> instalację.</w:t>
      </w:r>
    </w:p>
    <w:p w:rsidR="001E7442" w:rsidRPr="006C0856" w:rsidRDefault="001E7442" w:rsidP="00340FAC">
      <w:pPr>
        <w:pStyle w:val="NormalnyWeb"/>
        <w:ind w:left="720"/>
        <w:jc w:val="center"/>
        <w:rPr>
          <w:rFonts w:cs="Arial"/>
          <w:lang w:val="pl-PL"/>
        </w:rPr>
      </w:pPr>
    </w:p>
    <w:p w:rsidR="00DE7227" w:rsidRDefault="007F1F4F" w:rsidP="00340FAC">
      <w:pPr>
        <w:pStyle w:val="NormalnyWeb"/>
        <w:ind w:left="720"/>
        <w:jc w:val="center"/>
        <w:rPr>
          <w:lang w:val="pl-PL"/>
        </w:rPr>
      </w:pPr>
      <w:r>
        <w:rPr>
          <w:rFonts w:cs="Arial"/>
          <w:noProof/>
          <w:lang w:val="pl-PL" w:eastAsia="pl-PL"/>
        </w:rPr>
        <w:lastRenderedPageBreak/>
        <w:drawing>
          <wp:inline distT="0" distB="0" distL="0" distR="0">
            <wp:extent cx="2348230" cy="2992120"/>
            <wp:effectExtent l="0" t="0" r="0" b="0"/>
            <wp:docPr id="6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3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299" w:type="dxa"/>
        <w:tblInd w:w="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99"/>
      </w:tblGrid>
      <w:tr w:rsidR="00340FAC" w:rsidRPr="00850116" w:rsidTr="00850116">
        <w:tc>
          <w:tcPr>
            <w:tcW w:w="9299" w:type="dxa"/>
            <w:shd w:val="clear" w:color="auto" w:fill="auto"/>
          </w:tcPr>
          <w:p w:rsidR="001E7442" w:rsidRPr="00850116" w:rsidRDefault="001E7442" w:rsidP="001E7442">
            <w:pPr>
              <w:pStyle w:val="Tekstpodstawowy"/>
              <w:rPr>
                <w:rFonts w:ascii="Arial" w:hAnsi="Arial"/>
                <w:b/>
                <w:sz w:val="20"/>
              </w:rPr>
            </w:pPr>
            <w:r w:rsidRPr="00850116">
              <w:rPr>
                <w:rFonts w:ascii="Arial" w:hAnsi="Arial"/>
                <w:b/>
                <w:sz w:val="20"/>
              </w:rPr>
              <w:tab/>
              <w:t>Użytko</w:t>
            </w:r>
            <w:r>
              <w:rPr>
                <w:rFonts w:ascii="Arial" w:hAnsi="Arial"/>
                <w:b/>
                <w:sz w:val="20"/>
              </w:rPr>
              <w:t>wnicy systemu Windows XP</w:t>
            </w:r>
          </w:p>
          <w:p w:rsidR="001E7442" w:rsidRDefault="001E7442" w:rsidP="001E7442">
            <w:pPr>
              <w:pStyle w:val="Tekstpodstawowy"/>
              <w:rPr>
                <w:rFonts w:ascii="Arial" w:hAnsi="Arial"/>
                <w:sz w:val="20"/>
              </w:rPr>
            </w:pPr>
            <w:r w:rsidRPr="00850116">
              <w:rPr>
                <w:rFonts w:ascii="Arial" w:hAnsi="Arial"/>
                <w:b/>
                <w:sz w:val="20"/>
              </w:rPr>
              <w:tab/>
            </w:r>
            <w:r w:rsidRPr="00850116">
              <w:rPr>
                <w:rFonts w:ascii="Arial" w:hAnsi="Arial"/>
                <w:sz w:val="20"/>
              </w:rPr>
              <w:t>Zainstaluj oprogramowanie OracleXEClient.exe (</w:t>
            </w:r>
            <w:hyperlink r:id="rId17" w:history="1">
              <w:r w:rsidRPr="00850116">
                <w:rPr>
                  <w:rStyle w:val="Hipercze"/>
                  <w:rFonts w:ascii="Arial" w:hAnsi="Arial"/>
                  <w:sz w:val="20"/>
                </w:rPr>
                <w:t>http://www.plansoft.org/OracleXEClient.exe</w:t>
              </w:r>
            </w:hyperlink>
            <w:r w:rsidRPr="00850116">
              <w:rPr>
                <w:rFonts w:ascii="Arial" w:hAnsi="Arial"/>
                <w:sz w:val="20"/>
              </w:rPr>
              <w:t xml:space="preserve"> )</w:t>
            </w:r>
          </w:p>
          <w:p w:rsidR="001E7442" w:rsidRDefault="001E7442" w:rsidP="001E7442">
            <w:pPr>
              <w:pStyle w:val="Tekstpodstawowy"/>
              <w:rPr>
                <w:rFonts w:ascii="Arial" w:hAnsi="Arial"/>
                <w:b/>
                <w:sz w:val="20"/>
              </w:rPr>
            </w:pPr>
          </w:p>
          <w:p w:rsidR="001E7442" w:rsidRPr="00850116" w:rsidRDefault="001E7442" w:rsidP="001E7442">
            <w:pPr>
              <w:pStyle w:val="Tekstpodstawowy"/>
              <w:rPr>
                <w:rFonts w:ascii="Arial" w:hAnsi="Arial"/>
                <w:b/>
                <w:sz w:val="20"/>
              </w:rPr>
            </w:pPr>
            <w:r w:rsidRPr="00850116">
              <w:rPr>
                <w:rFonts w:ascii="Arial" w:hAnsi="Arial"/>
                <w:b/>
                <w:sz w:val="20"/>
              </w:rPr>
              <w:tab/>
              <w:t>U</w:t>
            </w:r>
            <w:r>
              <w:rPr>
                <w:rFonts w:ascii="Arial" w:hAnsi="Arial"/>
                <w:b/>
                <w:sz w:val="20"/>
              </w:rPr>
              <w:t xml:space="preserve">żytkownicy systemu Windows </w:t>
            </w:r>
            <w:r w:rsidRPr="00850116">
              <w:rPr>
                <w:rFonts w:ascii="Arial" w:hAnsi="Arial"/>
                <w:b/>
                <w:sz w:val="20"/>
              </w:rPr>
              <w:t>Vista</w:t>
            </w:r>
          </w:p>
          <w:p w:rsidR="00340FAC" w:rsidRPr="00850116" w:rsidRDefault="00340FAC" w:rsidP="001E7442">
            <w:pPr>
              <w:pStyle w:val="Tekstpodstawowy"/>
              <w:ind w:left="708"/>
              <w:rPr>
                <w:rFonts w:ascii="Arial" w:hAnsi="Arial"/>
                <w:sz w:val="20"/>
              </w:rPr>
            </w:pPr>
            <w:r w:rsidRPr="00850116">
              <w:rPr>
                <w:rFonts w:ascii="Arial" w:hAnsi="Arial"/>
                <w:sz w:val="20"/>
              </w:rPr>
              <w:t>Zainstaluj oprogramowanie OracleXEClient.exe (</w:t>
            </w:r>
            <w:hyperlink r:id="rId18" w:history="1">
              <w:r w:rsidRPr="00850116">
                <w:rPr>
                  <w:rStyle w:val="Hipercze"/>
                  <w:rFonts w:ascii="Arial" w:hAnsi="Arial"/>
                  <w:sz w:val="20"/>
                </w:rPr>
                <w:t>http://www.plansoft.org/OracleXEClient.exe</w:t>
              </w:r>
            </w:hyperlink>
            <w:r w:rsidRPr="00850116">
              <w:rPr>
                <w:rFonts w:ascii="Arial" w:hAnsi="Arial"/>
                <w:sz w:val="20"/>
              </w:rPr>
              <w:t xml:space="preserve"> ) a następnie  ODAC101040.exe</w:t>
            </w:r>
            <w:r w:rsidR="001E7442">
              <w:rPr>
                <w:rFonts w:ascii="Arial" w:hAnsi="Arial"/>
                <w:sz w:val="20"/>
              </w:rPr>
              <w:t xml:space="preserve">(plik </w:t>
            </w:r>
            <w:r w:rsidR="001E7442" w:rsidRPr="00850116">
              <w:rPr>
                <w:rFonts w:ascii="Arial" w:hAnsi="Arial"/>
                <w:sz w:val="20"/>
              </w:rPr>
              <w:t>do ściągnięcia ze stron</w:t>
            </w:r>
            <w:r w:rsidR="001E7442">
              <w:rPr>
                <w:rFonts w:ascii="Arial" w:hAnsi="Arial"/>
                <w:sz w:val="20"/>
              </w:rPr>
              <w:t>y</w:t>
            </w:r>
            <w:r w:rsidR="001E7442" w:rsidRPr="00850116">
              <w:rPr>
                <w:rFonts w:ascii="Arial" w:hAnsi="Arial"/>
                <w:sz w:val="20"/>
              </w:rPr>
              <w:t xml:space="preserve"> Oracle</w:t>
            </w:r>
            <w:r w:rsidR="001E7442">
              <w:rPr>
                <w:rFonts w:ascii="Arial" w:hAnsi="Arial"/>
                <w:sz w:val="20"/>
              </w:rPr>
              <w:t>)</w:t>
            </w:r>
            <w:r w:rsidRPr="00850116">
              <w:rPr>
                <w:rFonts w:ascii="Arial" w:hAnsi="Arial"/>
                <w:sz w:val="20"/>
              </w:rPr>
              <w:t>.</w:t>
            </w:r>
          </w:p>
          <w:p w:rsidR="00340FAC" w:rsidRPr="00850116" w:rsidRDefault="00340FAC" w:rsidP="00850116">
            <w:pPr>
              <w:pStyle w:val="Tekstpodstawowy"/>
              <w:ind w:left="708"/>
              <w:rPr>
                <w:rFonts w:ascii="Arial" w:hAnsi="Arial"/>
                <w:color w:val="FF0000"/>
                <w:sz w:val="20"/>
              </w:rPr>
            </w:pPr>
            <w:r w:rsidRPr="00850116">
              <w:rPr>
                <w:rFonts w:ascii="Arial" w:hAnsi="Arial"/>
                <w:color w:val="FF0000"/>
                <w:sz w:val="20"/>
              </w:rPr>
              <w:t xml:space="preserve">Plik ODAC101040.exe musi myć instalowany w środowisku Windows7, ponieważ naprawia on błąd polegający na tym, że nie po zainstalowaniu klienta Oracle nie można uruchomić sterownika Oraoledb. </w:t>
            </w:r>
          </w:p>
          <w:p w:rsidR="00011E25" w:rsidRPr="00850116" w:rsidRDefault="00011E25" w:rsidP="00011E25">
            <w:pPr>
              <w:pStyle w:val="NormalnyWeb"/>
              <w:ind w:left="720"/>
              <w:rPr>
                <w:b/>
                <w:lang w:val="pl-PL"/>
              </w:rPr>
            </w:pPr>
            <w:r w:rsidRPr="00850116">
              <w:rPr>
                <w:b/>
                <w:lang w:val="pl-PL"/>
              </w:rPr>
              <w:t>Użytkownicy systemu Windows 7, 32bit</w:t>
            </w:r>
          </w:p>
          <w:p w:rsidR="00011E25" w:rsidRPr="00850116" w:rsidRDefault="00011E25" w:rsidP="00011E25">
            <w:pPr>
              <w:pStyle w:val="Tekstpodstawowy"/>
              <w:ind w:left="708"/>
              <w:rPr>
                <w:rFonts w:ascii="Arial" w:hAnsi="Arial"/>
                <w:sz w:val="20"/>
              </w:rPr>
            </w:pPr>
            <w:r w:rsidRPr="00850116">
              <w:rPr>
                <w:rFonts w:ascii="Arial" w:hAnsi="Arial"/>
                <w:sz w:val="20"/>
              </w:rPr>
              <w:t>Zainstaluj oprogramowanie Oracle XE 11g na stacji roboczej, a następnie ręcznie zatrzymaj wszystkie usługi zaczynające się od słowa Oracle (nie są one potrzebne na stacji roboczej).</w:t>
            </w:r>
          </w:p>
          <w:p w:rsidR="00011E25" w:rsidRPr="00850116" w:rsidRDefault="00011E25" w:rsidP="00011E25">
            <w:pPr>
              <w:pStyle w:val="Tekstpodstawowy"/>
              <w:ind w:left="708"/>
              <w:rPr>
                <w:rFonts w:ascii="Arial" w:hAnsi="Arial"/>
                <w:sz w:val="20"/>
              </w:rPr>
            </w:pPr>
            <w:r w:rsidRPr="00850116">
              <w:rPr>
                <w:rFonts w:ascii="Arial" w:hAnsi="Arial"/>
                <w:sz w:val="20"/>
              </w:rPr>
              <w:t xml:space="preserve">W ten sposób unikniesz problemów z instalacją komponentu ORAOLEDB. </w:t>
            </w:r>
          </w:p>
          <w:p w:rsidR="00340FAC" w:rsidRPr="00850116" w:rsidRDefault="00340FAC" w:rsidP="00850116">
            <w:pPr>
              <w:pStyle w:val="NormalnyWeb"/>
              <w:ind w:left="720"/>
              <w:rPr>
                <w:b/>
                <w:lang w:val="pl-PL"/>
              </w:rPr>
            </w:pPr>
            <w:r w:rsidRPr="00850116">
              <w:rPr>
                <w:b/>
                <w:lang w:val="pl-PL"/>
              </w:rPr>
              <w:t>Użytkownicy systemu Windows 7, 64bit</w:t>
            </w:r>
            <w:r w:rsidR="00BB04E7">
              <w:rPr>
                <w:b/>
                <w:lang w:val="pl-PL"/>
              </w:rPr>
              <w:t>, Windows 8 64bit</w:t>
            </w:r>
          </w:p>
          <w:p w:rsidR="00011E25" w:rsidRDefault="00011E25" w:rsidP="00011E25">
            <w:pPr>
              <w:ind w:left="708"/>
              <w:rPr>
                <w:noProof/>
              </w:rPr>
            </w:pPr>
            <w:r>
              <w:rPr>
                <w:noProof/>
              </w:rPr>
              <w:t xml:space="preserve">Do instalacji – pobieramy z oracle.com plik </w:t>
            </w:r>
            <w:r w:rsidRPr="0065410E">
              <w:rPr>
                <w:noProof/>
              </w:rPr>
              <w:t>win</w:t>
            </w:r>
            <w:r w:rsidRPr="00196FE6">
              <w:rPr>
                <w:noProof/>
                <w:highlight w:val="red"/>
              </w:rPr>
              <w:t>32</w:t>
            </w:r>
            <w:r w:rsidRPr="0065410E">
              <w:rPr>
                <w:noProof/>
              </w:rPr>
              <w:t>_11gR2_client.zip</w:t>
            </w:r>
            <w:r>
              <w:rPr>
                <w:noProof/>
              </w:rPr>
              <w:t xml:space="preserve"> i instalujemy za pomocą poniższych opcji. Bardzo ważne jest wybranie opcji runtime,  opcja instant client nie instaluje poprawnie Oracle DB. W opcji Custom bardzo łatwo się pogubić,  instalująć śmieci, a pomijając składniki istotne.</w:t>
            </w:r>
          </w:p>
          <w:p w:rsidR="00011E25" w:rsidRDefault="00011E25" w:rsidP="00011E25">
            <w:pPr>
              <w:ind w:left="708"/>
              <w:rPr>
                <w:noProof/>
              </w:rPr>
            </w:pPr>
          </w:p>
          <w:p w:rsidR="00011E25" w:rsidRPr="00011E25" w:rsidRDefault="00011E25" w:rsidP="00011E25">
            <w:pPr>
              <w:ind w:left="708"/>
              <w:rPr>
                <w:noProof/>
                <w:color w:val="FF0000"/>
              </w:rPr>
            </w:pPr>
            <w:r w:rsidRPr="00011E25">
              <w:rPr>
                <w:noProof/>
                <w:color w:val="FF0000"/>
              </w:rPr>
              <w:t>Ważne: Instalujemy plik win</w:t>
            </w:r>
            <w:r w:rsidRPr="00D73021">
              <w:rPr>
                <w:noProof/>
                <w:color w:val="FFFFFF"/>
                <w:highlight w:val="red"/>
              </w:rPr>
              <w:t>32</w:t>
            </w:r>
            <w:r w:rsidRPr="00011E25">
              <w:rPr>
                <w:noProof/>
                <w:color w:val="FF0000"/>
              </w:rPr>
              <w:t>_11gR2_client.zip, a nie plik win</w:t>
            </w:r>
            <w:r w:rsidRPr="00D73021">
              <w:rPr>
                <w:noProof/>
                <w:color w:val="FFFFFF"/>
                <w:highlight w:val="red"/>
              </w:rPr>
              <w:t>64</w:t>
            </w:r>
            <w:r w:rsidRPr="00011E25">
              <w:rPr>
                <w:noProof/>
                <w:color w:val="FF0000"/>
              </w:rPr>
              <w:t>_11gR2_client.zip.</w:t>
            </w:r>
          </w:p>
          <w:p w:rsidR="00011E25" w:rsidRDefault="00011E25" w:rsidP="00011E25">
            <w:pPr>
              <w:ind w:left="708"/>
              <w:rPr>
                <w:noProof/>
              </w:rPr>
            </w:pPr>
          </w:p>
          <w:p w:rsidR="00011E25" w:rsidRDefault="00011E25" w:rsidP="00011E25">
            <w:pPr>
              <w:rPr>
                <w:noProof/>
              </w:rPr>
            </w:pPr>
          </w:p>
          <w:p w:rsidR="00011E25" w:rsidRDefault="007F1F4F" w:rsidP="00011E25">
            <w:pPr>
              <w:ind w:left="70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874645" cy="2150745"/>
                  <wp:effectExtent l="0" t="0" r="1905" b="1905"/>
                  <wp:docPr id="9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4645" cy="2150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1E25" w:rsidRDefault="00011E25" w:rsidP="00011E25">
            <w:pPr>
              <w:ind w:left="708"/>
              <w:rPr>
                <w:noProof/>
              </w:rPr>
            </w:pPr>
            <w:r>
              <w:rPr>
                <w:noProof/>
              </w:rPr>
              <w:t>Dobrze jest ustawić własne katalogi dla klienta Oracle (przy pierwszej instalacji), dla kolejnych warto już korzystac z  popdowiedzi programu instalującego.</w:t>
            </w:r>
          </w:p>
          <w:p w:rsidR="00011E25" w:rsidRDefault="007F1F4F" w:rsidP="00011E25">
            <w:pPr>
              <w:ind w:left="70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845435" cy="1931035"/>
                  <wp:effectExtent l="0" t="0" r="0" b="0"/>
                  <wp:docPr id="10" name="Obraz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5435" cy="193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1E25" w:rsidRDefault="00011E25" w:rsidP="00011E25">
            <w:pPr>
              <w:ind w:left="708"/>
            </w:pPr>
            <w:r>
              <w:rPr>
                <w:noProof/>
              </w:rPr>
              <w:t>Jeżeli pojawiają się ostrzeżenia o np. braku pamięci -  wszystkie można zignorować. Jak na kolejnym okne widać wybieramy opcję ignore all – wszystkie ostrzeżenia były bezpodstawne.</w:t>
            </w:r>
          </w:p>
          <w:p w:rsidR="00011E25" w:rsidRDefault="007F1F4F" w:rsidP="00011E25">
            <w:pPr>
              <w:ind w:left="708"/>
            </w:pPr>
            <w:r>
              <w:rPr>
                <w:noProof/>
              </w:rPr>
              <w:drawing>
                <wp:inline distT="0" distB="0" distL="0" distR="0">
                  <wp:extent cx="3437890" cy="2574925"/>
                  <wp:effectExtent l="0" t="0" r="0" b="0"/>
                  <wp:docPr id="11" name="Obraz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7890" cy="257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1E25" w:rsidRDefault="00011E25" w:rsidP="00011E25"/>
          <w:p w:rsidR="00011E25" w:rsidRDefault="007F1F4F" w:rsidP="00011E25">
            <w:pPr>
              <w:ind w:left="70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277235" cy="2450465"/>
                  <wp:effectExtent l="0" t="0" r="0" b="6985"/>
                  <wp:docPr id="12" name="Obraz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7235" cy="2450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0FAC" w:rsidRPr="00011E25" w:rsidRDefault="00340FAC" w:rsidP="00011E25">
            <w:pPr>
              <w:pStyle w:val="NormalnyWeb"/>
              <w:ind w:left="720"/>
              <w:rPr>
                <w:rFonts w:cs="Arial"/>
                <w:lang w:val="pl-PL"/>
              </w:rPr>
            </w:pPr>
          </w:p>
        </w:tc>
      </w:tr>
    </w:tbl>
    <w:p w:rsidR="00DE7227" w:rsidRDefault="00DE7227" w:rsidP="00DE7227">
      <w:pPr>
        <w:rPr>
          <w:rFonts w:cs="Arial"/>
        </w:rPr>
      </w:pPr>
    </w:p>
    <w:p w:rsidR="00000483" w:rsidRDefault="00000483" w:rsidP="00D90D77">
      <w:pPr>
        <w:rPr>
          <w:rFonts w:cs="Arial"/>
        </w:rPr>
      </w:pPr>
    </w:p>
    <w:p w:rsidR="00000483" w:rsidRDefault="00000483" w:rsidP="00000483">
      <w:pPr>
        <w:numPr>
          <w:ilvl w:val="0"/>
          <w:numId w:val="10"/>
        </w:numPr>
        <w:rPr>
          <w:rFonts w:cs="Arial"/>
        </w:rPr>
      </w:pPr>
      <w:r>
        <w:rPr>
          <w:rFonts w:cs="Arial"/>
        </w:rPr>
        <w:t xml:space="preserve">Na zakładce połączenie wprowadź źródło danych ( adres IP serwera : port : sid ), nazwę użytkownika, hasło i naciśnij przycisk "Testuj połączenie". </w:t>
      </w:r>
      <w:r w:rsidR="00257D36">
        <w:rPr>
          <w:rFonts w:cs="Arial"/>
        </w:rPr>
        <w:t>Powinien pojawić się komunikat, że połączenie testowe powiodło się. W każdej innej sytuacji należy ponownie przeprowadzić instalację w celu naprawy błędu.</w:t>
      </w:r>
    </w:p>
    <w:p w:rsidR="00000483" w:rsidRDefault="00000483" w:rsidP="00000483">
      <w:pPr>
        <w:rPr>
          <w:rFonts w:cs="Arial"/>
        </w:rPr>
      </w:pPr>
    </w:p>
    <w:p w:rsidR="00000483" w:rsidRDefault="007F1F4F" w:rsidP="003C115B">
      <w:pPr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>
            <wp:extent cx="2260600" cy="2874645"/>
            <wp:effectExtent l="0" t="0" r="6350" b="1905"/>
            <wp:docPr id="5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251" w:rsidRDefault="00FE3251" w:rsidP="003C115B">
      <w:pPr>
        <w:jc w:val="center"/>
        <w:rPr>
          <w:rFonts w:cs="Arial"/>
        </w:rPr>
      </w:pPr>
    </w:p>
    <w:p w:rsidR="00FE3251" w:rsidRDefault="00FE3251" w:rsidP="00FE3251">
      <w:pPr>
        <w:numPr>
          <w:ilvl w:val="0"/>
          <w:numId w:val="10"/>
        </w:numPr>
        <w:rPr>
          <w:noProof/>
        </w:rPr>
      </w:pPr>
      <w:r>
        <w:rPr>
          <w:rFonts w:cs="Arial"/>
        </w:rPr>
        <w:t xml:space="preserve">Nadal problem ? </w:t>
      </w:r>
      <w:r>
        <w:rPr>
          <w:noProof/>
        </w:rPr>
        <w:t>Sprawdzamy, czy nie ma na stacji roboczej panuje porządek w instalacjach klientów Oracle. Przegladamy w rejestrach katalog HKLM\Software\Oracle i sprawdzamy czy  dla jakiegoś home istnieje podkatalog OLEDB.</w:t>
      </w:r>
    </w:p>
    <w:p w:rsidR="00FE3251" w:rsidRDefault="00FE3251" w:rsidP="00FE3251">
      <w:pPr>
        <w:rPr>
          <w:noProof/>
        </w:rPr>
      </w:pPr>
    </w:p>
    <w:p w:rsidR="00FE3251" w:rsidRDefault="007F1F4F" w:rsidP="00FE325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49925" cy="3825875"/>
            <wp:effectExtent l="0" t="0" r="3175" b="3175"/>
            <wp:docPr id="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251">
        <w:rPr>
          <w:noProof/>
        </w:rPr>
        <w:t xml:space="preserve"> </w:t>
      </w:r>
    </w:p>
    <w:p w:rsidR="00FE3251" w:rsidRDefault="00FE3251" w:rsidP="00FE3251"/>
    <w:p w:rsidR="00FE3251" w:rsidRDefault="00FE3251" w:rsidP="00FE3251">
      <w:r>
        <w:t>Jeśli jest bałagan w katalogu Oracle, to należy :</w:t>
      </w:r>
    </w:p>
    <w:p w:rsidR="00FE3251" w:rsidRDefault="00FE3251" w:rsidP="00FE3251">
      <w:pPr>
        <w:numPr>
          <w:ilvl w:val="0"/>
          <w:numId w:val="13"/>
        </w:numPr>
        <w:spacing w:after="200" w:line="276" w:lineRule="auto"/>
      </w:pPr>
      <w:r>
        <w:t>Usunąć fizyczne katalogi opisane w rejestrze, zawierające kolejne instalacje Oracle</w:t>
      </w:r>
    </w:p>
    <w:p w:rsidR="00FE3251" w:rsidRDefault="00FE3251" w:rsidP="00FE3251">
      <w:pPr>
        <w:numPr>
          <w:ilvl w:val="0"/>
          <w:numId w:val="13"/>
        </w:numPr>
        <w:spacing w:after="200" w:line="276" w:lineRule="auto"/>
      </w:pPr>
      <w:r>
        <w:rPr>
          <w:noProof/>
        </w:rPr>
        <w:t>Przenieśc w bezpieczne miejsce pliki tnsnames.oRa.</w:t>
      </w:r>
    </w:p>
    <w:p w:rsidR="00FE3251" w:rsidRDefault="00FE3251" w:rsidP="00FE3251">
      <w:pPr>
        <w:numPr>
          <w:ilvl w:val="0"/>
          <w:numId w:val="13"/>
        </w:numPr>
        <w:spacing w:after="200" w:line="276" w:lineRule="auto"/>
        <w:rPr>
          <w:lang w:eastAsia="en-US"/>
        </w:rPr>
      </w:pPr>
      <w:r>
        <w:t xml:space="preserve">Usunąć z rejestrów cały podkatalog </w:t>
      </w:r>
      <w:r>
        <w:rPr>
          <w:noProof/>
        </w:rPr>
        <w:t>HKLM\Software\Oracle</w:t>
      </w:r>
    </w:p>
    <w:p w:rsidR="00FE3251" w:rsidRPr="0025188E" w:rsidRDefault="00FE3251" w:rsidP="00FE3251">
      <w:pPr>
        <w:numPr>
          <w:ilvl w:val="0"/>
          <w:numId w:val="13"/>
        </w:numPr>
        <w:spacing w:after="200" w:line="276" w:lineRule="auto"/>
        <w:rPr>
          <w:rFonts w:cs="Arial"/>
        </w:rPr>
      </w:pPr>
      <w:r>
        <w:rPr>
          <w:noProof/>
        </w:rPr>
        <w:t>Przeprowadzić instalację klienta Oracle ponownie</w:t>
      </w:r>
    </w:p>
    <w:p w:rsidR="0025188E" w:rsidRDefault="00844F74" w:rsidP="0025188E">
      <w:pPr>
        <w:pStyle w:val="Nagwek1"/>
        <w:ind w:left="431" w:hanging="431"/>
      </w:pPr>
      <w:bookmarkStart w:id="16" w:name="_Toc527789820"/>
      <w:r>
        <w:t xml:space="preserve">Załacznik </w:t>
      </w:r>
      <w:r w:rsidR="000052F4">
        <w:t>D</w:t>
      </w:r>
      <w:r w:rsidR="0025188E">
        <w:t xml:space="preserve"> – Zaawansowana konfiguracja stacji roboczej</w:t>
      </w:r>
      <w:bookmarkEnd w:id="16"/>
    </w:p>
    <w:p w:rsidR="0025188E" w:rsidRDefault="0025188E" w:rsidP="0025188E">
      <w:pPr>
        <w:spacing w:after="200" w:line="276" w:lineRule="auto"/>
        <w:rPr>
          <w:noProof/>
        </w:rPr>
      </w:pPr>
    </w:p>
    <w:p w:rsidR="002429D6" w:rsidRDefault="002429D6" w:rsidP="002429D6">
      <w:pPr>
        <w:numPr>
          <w:ilvl w:val="0"/>
          <w:numId w:val="11"/>
        </w:numPr>
      </w:pPr>
      <w:r w:rsidRPr="002E46E0">
        <w:t xml:space="preserve">Uruchom skrypt </w:t>
      </w:r>
      <w:r>
        <w:t>dostosowujący konfigurację system dla potrzeb uczelni, przychodni lekarskiej lub dla potrzeb RCP ( polecenie @nazwa_pliku.sql )</w:t>
      </w:r>
      <w:r w:rsidRPr="002E46E0">
        <w:t>.</w:t>
      </w:r>
    </w:p>
    <w:p w:rsidR="002429D6" w:rsidRPr="002E46E0" w:rsidRDefault="002429D6" w:rsidP="002429D6"/>
    <w:tbl>
      <w:tblPr>
        <w:tblW w:w="8221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  <w:gridCol w:w="3610"/>
      </w:tblGrid>
      <w:tr w:rsidR="002429D6" w:rsidTr="002429D6">
        <w:tc>
          <w:tcPr>
            <w:tcW w:w="4611" w:type="dxa"/>
            <w:shd w:val="pct12" w:color="auto" w:fill="auto"/>
          </w:tcPr>
          <w:p w:rsidR="002429D6" w:rsidRDefault="002429D6" w:rsidP="001C64FD">
            <w:r>
              <w:t>Jeżeli przygotowujesz konfigurację dla…</w:t>
            </w:r>
          </w:p>
        </w:tc>
        <w:tc>
          <w:tcPr>
            <w:tcW w:w="3610" w:type="dxa"/>
            <w:shd w:val="pct12" w:color="auto" w:fill="auto"/>
          </w:tcPr>
          <w:p w:rsidR="002429D6" w:rsidRDefault="002429D6" w:rsidP="001C64FD">
            <w:r>
              <w:t>Wówczas uruchom skrypt</w:t>
            </w:r>
          </w:p>
        </w:tc>
      </w:tr>
      <w:tr w:rsidR="002429D6" w:rsidTr="002429D6">
        <w:tc>
          <w:tcPr>
            <w:tcW w:w="4611" w:type="dxa"/>
            <w:shd w:val="clear" w:color="auto" w:fill="auto"/>
          </w:tcPr>
          <w:p w:rsidR="002429D6" w:rsidRDefault="002429D6" w:rsidP="001C64FD">
            <w:r>
              <w:t>Uczelni</w:t>
            </w:r>
          </w:p>
        </w:tc>
        <w:tc>
          <w:tcPr>
            <w:tcW w:w="3610" w:type="dxa"/>
            <w:shd w:val="clear" w:color="auto" w:fill="auto"/>
          </w:tcPr>
          <w:p w:rsidR="002429D6" w:rsidRDefault="002429D6" w:rsidP="001C64FD">
            <w:r w:rsidRPr="002E46E0">
              <w:t>initial_setup_SZKOLA.sql</w:t>
            </w:r>
          </w:p>
        </w:tc>
      </w:tr>
      <w:tr w:rsidR="002429D6" w:rsidTr="002429D6">
        <w:tc>
          <w:tcPr>
            <w:tcW w:w="4611" w:type="dxa"/>
            <w:shd w:val="clear" w:color="auto" w:fill="auto"/>
          </w:tcPr>
          <w:p w:rsidR="002429D6" w:rsidRDefault="002429D6" w:rsidP="001C64FD">
            <w:r>
              <w:t>Przychodni lekarskiej</w:t>
            </w:r>
          </w:p>
        </w:tc>
        <w:tc>
          <w:tcPr>
            <w:tcW w:w="3610" w:type="dxa"/>
            <w:shd w:val="clear" w:color="auto" w:fill="auto"/>
          </w:tcPr>
          <w:p w:rsidR="002429D6" w:rsidRDefault="002429D6" w:rsidP="001C64FD">
            <w:r w:rsidRPr="002E46E0">
              <w:t>initial_setup_</w:t>
            </w:r>
            <w:r>
              <w:t>PACJENT</w:t>
            </w:r>
            <w:r w:rsidRPr="002E46E0">
              <w:t>.sql</w:t>
            </w:r>
          </w:p>
          <w:p w:rsidR="002429D6" w:rsidRDefault="002429D6" w:rsidP="001C64FD"/>
        </w:tc>
      </w:tr>
      <w:tr w:rsidR="002429D6" w:rsidTr="002429D6">
        <w:tc>
          <w:tcPr>
            <w:tcW w:w="4611" w:type="dxa"/>
            <w:shd w:val="clear" w:color="auto" w:fill="auto"/>
          </w:tcPr>
          <w:p w:rsidR="002429D6" w:rsidRDefault="002429D6" w:rsidP="001C64FD">
            <w:r>
              <w:t>potrzeb rejestracji czasu pracy</w:t>
            </w:r>
          </w:p>
        </w:tc>
        <w:tc>
          <w:tcPr>
            <w:tcW w:w="3610" w:type="dxa"/>
            <w:shd w:val="clear" w:color="auto" w:fill="auto"/>
          </w:tcPr>
          <w:p w:rsidR="002429D6" w:rsidRDefault="002429D6" w:rsidP="001C64FD">
            <w:r w:rsidRPr="00751C26">
              <w:t>initial_setup_RCP.sql</w:t>
            </w:r>
          </w:p>
          <w:p w:rsidR="002429D6" w:rsidRDefault="002429D6" w:rsidP="001C64FD"/>
        </w:tc>
      </w:tr>
    </w:tbl>
    <w:p w:rsidR="002429D6" w:rsidRDefault="002429D6" w:rsidP="002429D6">
      <w:pPr>
        <w:ind w:left="720"/>
      </w:pPr>
    </w:p>
    <w:p w:rsidR="002429D6" w:rsidRPr="002E46E0" w:rsidRDefault="002429D6" w:rsidP="002429D6">
      <w:pPr>
        <w:ind w:left="720"/>
      </w:pPr>
      <w:r>
        <w:br w:type="page"/>
      </w:r>
    </w:p>
    <w:p w:rsidR="002429D6" w:rsidRDefault="002429D6" w:rsidP="002429D6">
      <w:pPr>
        <w:ind w:left="720"/>
        <w:jc w:val="both"/>
      </w:pPr>
    </w:p>
    <w:p w:rsidR="0025188E" w:rsidRDefault="0025188E" w:rsidP="0025188E">
      <w:pPr>
        <w:numPr>
          <w:ilvl w:val="0"/>
          <w:numId w:val="11"/>
        </w:numPr>
        <w:jc w:val="both"/>
      </w:pPr>
      <w:r>
        <w:t xml:space="preserve">Uruchom plik </w:t>
      </w:r>
      <w:r w:rsidRPr="003C4DFD">
        <w:rPr>
          <w:rFonts w:ascii="Courier New" w:hAnsi="Courier New" w:cs="Courier New"/>
        </w:rPr>
        <w:t>C:\Program Files\Soft\Planowanie\Reg.Reg</w:t>
      </w:r>
      <w:r>
        <w:t xml:space="preserve"> (plik z prefigurowalnymi ustawieniami dla rozkładów w html)</w:t>
      </w:r>
    </w:p>
    <w:p w:rsidR="0025188E" w:rsidRDefault="0025188E" w:rsidP="0025188E">
      <w:pPr>
        <w:jc w:val="both"/>
      </w:pPr>
    </w:p>
    <w:p w:rsidR="0025188E" w:rsidRDefault="0025188E" w:rsidP="0025188E">
      <w:pPr>
        <w:numPr>
          <w:ilvl w:val="0"/>
          <w:numId w:val="11"/>
        </w:numPr>
        <w:jc w:val="both"/>
      </w:pPr>
      <w:r>
        <w:t>Zaloguj się do aplikacji na użytkownika PLANNER w celu weryfikacji poprawności instalacji.</w:t>
      </w:r>
    </w:p>
    <w:p w:rsidR="0025188E" w:rsidRDefault="0025188E" w:rsidP="0025188E">
      <w:pPr>
        <w:jc w:val="both"/>
      </w:pPr>
    </w:p>
    <w:p w:rsidR="0025188E" w:rsidRDefault="0025188E" w:rsidP="0025188E">
      <w:pPr>
        <w:numPr>
          <w:ilvl w:val="0"/>
          <w:numId w:val="11"/>
        </w:numPr>
        <w:jc w:val="both"/>
      </w:pPr>
      <w:r>
        <w:t xml:space="preserve">(Jeżeli Klientem jest uczelnia, możesz ominąć ten krok) Ustaw profil klienta. Po wybraniu profilu koniecznie naciśnij przycisk </w:t>
      </w:r>
      <w:r w:rsidRPr="00796EB2">
        <w:rPr>
          <w:b/>
        </w:rPr>
        <w:t>Zatwierdź</w:t>
      </w:r>
      <w:r>
        <w:t xml:space="preserve">. </w:t>
      </w:r>
    </w:p>
    <w:p w:rsidR="0025188E" w:rsidRDefault="0025188E" w:rsidP="0025188E">
      <w:pPr>
        <w:jc w:val="both"/>
      </w:pPr>
    </w:p>
    <w:p w:rsidR="0025188E" w:rsidRPr="00796EB2" w:rsidRDefault="007F1F4F" w:rsidP="0025188E">
      <w:pPr>
        <w:jc w:val="right"/>
      </w:pPr>
      <w:r>
        <w:rPr>
          <w:noProof/>
        </w:rPr>
        <w:drawing>
          <wp:inline distT="0" distB="0" distL="0" distR="0">
            <wp:extent cx="5245100" cy="3694430"/>
            <wp:effectExtent l="0" t="0" r="0" b="1270"/>
            <wp:docPr id="3" name="Obraz 1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88E" w:rsidRDefault="0025188E" w:rsidP="0025188E">
      <w:pPr>
        <w:jc w:val="both"/>
        <w:rPr>
          <w:b/>
        </w:rPr>
      </w:pPr>
    </w:p>
    <w:p w:rsidR="0025188E" w:rsidRDefault="0025188E" w:rsidP="0025188E"/>
    <w:p w:rsidR="00B443FE" w:rsidRDefault="00B443FE" w:rsidP="00B443FE">
      <w:pPr>
        <w:pStyle w:val="Nagwek1"/>
      </w:pPr>
      <w:bookmarkStart w:id="17" w:name="_Toc527789821"/>
      <w:r>
        <w:t xml:space="preserve">Załącznik </w:t>
      </w:r>
      <w:r w:rsidR="001214BB">
        <w:t>E</w:t>
      </w:r>
      <w:r>
        <w:t xml:space="preserve"> - Kilka instalacji plansoft.org w jednej bazie danych</w:t>
      </w:r>
      <w:bookmarkEnd w:id="17"/>
    </w:p>
    <w:p w:rsidR="00B443FE" w:rsidRPr="001C3CE5" w:rsidRDefault="00B443FE" w:rsidP="00B443FE">
      <w:r w:rsidRPr="001C3CE5">
        <w:t>Istnieje możliwość utworzenia kilku niezależnych instalacji systemu plansoft</w:t>
      </w:r>
      <w:r>
        <w:t>.org</w:t>
      </w:r>
      <w:r w:rsidRPr="001C3CE5">
        <w:t xml:space="preserve"> w ramach ten samej bazy danych.</w:t>
      </w:r>
      <w:r>
        <w:t xml:space="preserve"> </w:t>
      </w:r>
    </w:p>
    <w:p w:rsidR="00B443FE" w:rsidRDefault="00B443FE" w:rsidP="00B443FE">
      <w:r w:rsidRPr="001C3CE5">
        <w:t>Utworzenie nowej instalacji może być korzystne w następujących przypadkach:</w:t>
      </w:r>
    </w:p>
    <w:p w:rsidR="00B443FE" w:rsidRDefault="00B443FE" w:rsidP="00B443FE">
      <w:r>
        <w:t>- potrzeba utworzenia oddzielnego środowiska dla szkoleń;</w:t>
      </w:r>
    </w:p>
    <w:p w:rsidR="00B443FE" w:rsidRPr="001C3CE5" w:rsidRDefault="00B443FE" w:rsidP="00B443FE">
      <w:r w:rsidRPr="001C3CE5">
        <w:t>- potrzeba utworzenia oddzielnego środowiska do testów</w:t>
      </w:r>
      <w:r>
        <w:t>;</w:t>
      </w:r>
    </w:p>
    <w:p w:rsidR="00B443FE" w:rsidRPr="001C3CE5" w:rsidRDefault="00B443FE" w:rsidP="00B443FE">
      <w:r w:rsidRPr="001C3CE5">
        <w:t xml:space="preserve">- potrzeba utworzenia własnej instalacji na własne potrzeby. </w:t>
      </w:r>
    </w:p>
    <w:p w:rsidR="00B443FE" w:rsidRDefault="00B443FE" w:rsidP="00B443FE"/>
    <w:p w:rsidR="00B443FE" w:rsidRDefault="00B443FE" w:rsidP="00B443FE">
      <w:r>
        <w:t>Jeżeli nowa instalacji będzie używana wyłącznie w celach testowych, to nie ma potrzeby zakupu dodatkowej licencji użytkownika końcowego.</w:t>
      </w:r>
    </w:p>
    <w:p w:rsidR="00B443FE" w:rsidRPr="000710F3" w:rsidRDefault="00B443FE" w:rsidP="00B443FE"/>
    <w:p w:rsidR="00B443FE" w:rsidRDefault="00B443FE" w:rsidP="00B443FE">
      <w:r>
        <w:t xml:space="preserve">Ważne ! </w:t>
      </w:r>
      <w:r w:rsidRPr="001C3CE5">
        <w:t>Pamiętaj, że w normalnym trybie pracy wszyscy użytkownicy systemu korzystają z tej samej instalacji plansoft</w:t>
      </w:r>
      <w:r>
        <w:t>.org</w:t>
      </w:r>
      <w:r w:rsidRPr="001C3CE5">
        <w:t>, nie ma potrzeby tworzenia oddzielnych instalacji.</w:t>
      </w:r>
      <w:r>
        <w:t xml:space="preserve"> </w:t>
      </w:r>
      <w:r w:rsidRPr="001C3CE5">
        <w:t>Ponadto nie ma prostej metody na scalenie danych z kilku instancji plansoft</w:t>
      </w:r>
      <w:r>
        <w:t>.org</w:t>
      </w:r>
      <w:r w:rsidRPr="001C3CE5">
        <w:t>.</w:t>
      </w:r>
    </w:p>
    <w:p w:rsidR="00B443FE" w:rsidRDefault="00B443FE" w:rsidP="00B443FE"/>
    <w:p w:rsidR="00B443FE" w:rsidRDefault="00B443FE" w:rsidP="00B443FE">
      <w:r>
        <w:lastRenderedPageBreak/>
        <w:t>Ważne ! Przed wykonaniem środowiska testowego zaktualizuj oprogramowanie na wszystkich stacjach roboczych oraz zawartość serwera bazy danych zgodnie z najaktualniejszymi zaleceniami producenta.</w:t>
      </w:r>
    </w:p>
    <w:p w:rsidR="00B443FE" w:rsidRDefault="00B443FE" w:rsidP="00B443FE"/>
    <w:p w:rsidR="00B443FE" w:rsidRDefault="00B443FE" w:rsidP="00B443FE">
      <w:r>
        <w:t>W celu utworzenia drugiej i kolejnej instalacji postępuj zgodnie z następującą procedurą:</w:t>
      </w:r>
    </w:p>
    <w:p w:rsidR="00B443FE" w:rsidRDefault="00B443FE" w:rsidP="00B443FE"/>
    <w:p w:rsidR="00B443FE" w:rsidRPr="0056596C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56596C">
        <w:rPr>
          <w:b/>
        </w:rPr>
        <w:t>1/ Za pomocą programu SQLPLUS utwórz nowego użytkownika</w:t>
      </w:r>
    </w:p>
    <w:p w:rsidR="00B443FE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create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plannerpriv </w:t>
      </w:r>
      <w:r w:rsidRPr="000710F3">
        <w:rPr>
          <w:rFonts w:ascii="Courier" w:hAnsi="Courier" w:cs="Courier"/>
          <w:color w:val="0000F0"/>
          <w:lang w:val="en-US"/>
        </w:rPr>
        <w:t>identified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by</w:t>
      </w:r>
      <w:r w:rsidRPr="000710F3">
        <w:rPr>
          <w:rFonts w:ascii="Courier" w:hAnsi="Courier" w:cs="Courier"/>
          <w:color w:val="000000"/>
          <w:lang w:val="en-US"/>
        </w:rPr>
        <w:t xml:space="preserve"> plannerpriv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TABLESPACE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QUOTA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UNLIMITED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 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dba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plannerpriv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pla_permission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plannerpriv </w:t>
      </w:r>
      <w:r w:rsidRPr="000710F3">
        <w:rPr>
          <w:rFonts w:ascii="Courier" w:hAnsi="Courier" w:cs="Courier"/>
          <w:color w:val="0000F0"/>
          <w:lang w:val="en-US"/>
        </w:rPr>
        <w:t>with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admin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option;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alter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planner </w:t>
      </w: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role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all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except</w:t>
      </w:r>
      <w:r w:rsidRPr="000710F3">
        <w:rPr>
          <w:rFonts w:ascii="Courier" w:hAnsi="Courier" w:cs="Courier"/>
          <w:color w:val="000000"/>
          <w:lang w:val="en-US"/>
        </w:rPr>
        <w:t xml:space="preserve"> pla_permission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connect</w:t>
      </w:r>
      <w:r w:rsidRPr="000710F3">
        <w:rPr>
          <w:rFonts w:ascii="Courier" w:hAnsi="Courier" w:cs="Courier"/>
          <w:color w:val="000000"/>
          <w:lang w:val="en-US"/>
        </w:rPr>
        <w:t xml:space="preserve"> sys </w:t>
      </w:r>
      <w:r w:rsidRPr="000710F3">
        <w:rPr>
          <w:rFonts w:ascii="Courier" w:hAnsi="Courier" w:cs="Courier"/>
          <w:color w:val="0000F0"/>
          <w:lang w:val="en-US"/>
        </w:rPr>
        <w:t>as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sysdba;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CDEF$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plannerpriv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CON$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plannerpriv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OBJ$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plannerpriv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.USER$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plannerpriv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B443FE" w:rsidRPr="0056596C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>
        <w:rPr>
          <w:rFonts w:ascii="Courier" w:hAnsi="Courier" w:cs="Courier"/>
          <w:b/>
          <w:color w:val="000000"/>
        </w:rPr>
        <w:t xml:space="preserve">2/ </w:t>
      </w:r>
      <w:r w:rsidRPr="0056596C">
        <w:rPr>
          <w:rFonts w:ascii="Courier" w:hAnsi="Courier" w:cs="Courier"/>
          <w:b/>
          <w:color w:val="000000"/>
        </w:rPr>
        <w:t>Utwórz kopię danych systemu plansoft</w:t>
      </w:r>
      <w:r>
        <w:rPr>
          <w:rFonts w:ascii="Courier" w:hAnsi="Courier" w:cs="Courier"/>
          <w:b/>
          <w:color w:val="000000"/>
        </w:rPr>
        <w:t>.org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B443FE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>
        <w:rPr>
          <w:rFonts w:ascii="Courier" w:hAnsi="Courier" w:cs="Courier"/>
          <w:color w:val="000000"/>
        </w:rPr>
        <w:t>EXP PLANNER</w:t>
      </w:r>
      <w:r>
        <w:rPr>
          <w:rFonts w:ascii="Courier" w:hAnsi="Courier" w:cs="Courier"/>
          <w:color w:val="0000F0"/>
        </w:rPr>
        <w:t>/</w:t>
      </w:r>
      <w:r>
        <w:rPr>
          <w:rFonts w:ascii="Courier" w:hAnsi="Courier" w:cs="Courier"/>
          <w:color w:val="000000"/>
        </w:rPr>
        <w:t>planner</w:t>
      </w:r>
      <w:r>
        <w:rPr>
          <w:rFonts w:ascii="Courier" w:hAnsi="Courier" w:cs="Courier"/>
          <w:color w:val="0000F0"/>
        </w:rPr>
        <w:t>@</w:t>
      </w:r>
      <w:r>
        <w:rPr>
          <w:rFonts w:ascii="Courier" w:hAnsi="Courier" w:cs="Courier"/>
          <w:color w:val="800000"/>
        </w:rPr>
        <w:t>127.0</w:t>
      </w:r>
      <w:r>
        <w:rPr>
          <w:rFonts w:ascii="Courier" w:hAnsi="Courier" w:cs="Courier"/>
          <w:color w:val="0000F0"/>
        </w:rPr>
        <w:t>.</w:t>
      </w:r>
      <w:r>
        <w:rPr>
          <w:rFonts w:ascii="Courier" w:hAnsi="Courier" w:cs="Courier"/>
          <w:color w:val="800000"/>
        </w:rPr>
        <w:t>0.1</w:t>
      </w:r>
      <w:r>
        <w:rPr>
          <w:rFonts w:ascii="Courier" w:hAnsi="Courier" w:cs="Courier"/>
          <w:color w:val="0000F0"/>
        </w:rPr>
        <w:t>:</w:t>
      </w:r>
      <w:r>
        <w:rPr>
          <w:rFonts w:ascii="Courier" w:hAnsi="Courier" w:cs="Courier"/>
          <w:color w:val="800000"/>
        </w:rPr>
        <w:t>1521</w:t>
      </w:r>
      <w:r>
        <w:rPr>
          <w:rFonts w:ascii="Courier" w:hAnsi="Courier" w:cs="Courier"/>
          <w:color w:val="0000F0"/>
        </w:rPr>
        <w:t>/</w:t>
      </w:r>
      <w:r>
        <w:rPr>
          <w:rFonts w:ascii="Courier" w:hAnsi="Courier" w:cs="Courier"/>
          <w:color w:val="000000"/>
        </w:rPr>
        <w:t xml:space="preserve">xe </w:t>
      </w:r>
      <w:r>
        <w:rPr>
          <w:rFonts w:ascii="Courier" w:hAnsi="Courier" w:cs="Courier"/>
          <w:color w:val="0000F0"/>
        </w:rPr>
        <w:t>file=</w:t>
      </w:r>
      <w:r>
        <w:rPr>
          <w:rFonts w:ascii="Courier" w:hAnsi="Courier" w:cs="Courier"/>
          <w:color w:val="000000"/>
        </w:rPr>
        <w:t>c</w:t>
      </w:r>
      <w:r>
        <w:rPr>
          <w:rFonts w:ascii="Courier" w:hAnsi="Courier" w:cs="Courier"/>
          <w:color w:val="0000F0"/>
        </w:rPr>
        <w:t>:\</w:t>
      </w:r>
      <w:r>
        <w:rPr>
          <w:rFonts w:ascii="Courier" w:hAnsi="Courier" w:cs="Courier"/>
          <w:color w:val="000000"/>
        </w:rPr>
        <w:t>planowanie</w:t>
      </w:r>
      <w:r>
        <w:rPr>
          <w:rFonts w:ascii="Courier" w:hAnsi="Courier" w:cs="Courier"/>
          <w:color w:val="0000F0"/>
        </w:rPr>
        <w:t>.</w:t>
      </w:r>
      <w:r>
        <w:rPr>
          <w:rFonts w:ascii="Courier" w:hAnsi="Courier" w:cs="Courier"/>
          <w:color w:val="800000"/>
        </w:rPr>
        <w:t>2012</w:t>
      </w:r>
      <w:r>
        <w:rPr>
          <w:rFonts w:ascii="Courier" w:hAnsi="Courier" w:cs="Courier"/>
          <w:color w:val="0000F0"/>
        </w:rPr>
        <w:t>-</w:t>
      </w:r>
      <w:r>
        <w:rPr>
          <w:rFonts w:ascii="Courier" w:hAnsi="Courier" w:cs="Courier"/>
          <w:color w:val="800000"/>
        </w:rPr>
        <w:t>02</w:t>
      </w:r>
      <w:r>
        <w:rPr>
          <w:rFonts w:ascii="Courier" w:hAnsi="Courier" w:cs="Courier"/>
          <w:color w:val="0000F0"/>
        </w:rPr>
        <w:t>-</w:t>
      </w:r>
      <w:r>
        <w:rPr>
          <w:rFonts w:ascii="Courier" w:hAnsi="Courier" w:cs="Courier"/>
          <w:color w:val="800000"/>
        </w:rPr>
        <w:t>18</w:t>
      </w:r>
      <w:r>
        <w:rPr>
          <w:rFonts w:ascii="Courier" w:hAnsi="Courier" w:cs="Courier"/>
          <w:color w:val="000000"/>
        </w:rPr>
        <w:t>_223519</w:t>
      </w:r>
      <w:r>
        <w:rPr>
          <w:rFonts w:ascii="Courier" w:hAnsi="Courier" w:cs="Courier"/>
          <w:color w:val="0000F0"/>
        </w:rPr>
        <w:t>.</w:t>
      </w:r>
      <w:r>
        <w:rPr>
          <w:rFonts w:ascii="Courier" w:hAnsi="Courier" w:cs="Courier"/>
          <w:color w:val="000000"/>
        </w:rPr>
        <w:t>dmp</w:t>
      </w:r>
    </w:p>
    <w:p w:rsidR="00B443FE" w:rsidRPr="0077277A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B443FE" w:rsidRPr="0056596C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56596C">
        <w:rPr>
          <w:rFonts w:ascii="Courier" w:hAnsi="Courier" w:cs="Courier"/>
          <w:b/>
          <w:color w:val="000000"/>
        </w:rPr>
        <w:t>3/ Skopiuj kopię do nowego użytkownika</w:t>
      </w:r>
    </w:p>
    <w:p w:rsidR="00B443FE" w:rsidRPr="0056596C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B443FE" w:rsidRPr="0077277A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77277A">
        <w:rPr>
          <w:rFonts w:ascii="Courier" w:hAnsi="Courier" w:cs="Courier"/>
          <w:color w:val="000000"/>
        </w:rPr>
        <w:t>imp PLANNERpriv</w:t>
      </w:r>
      <w:r w:rsidRPr="0077277A">
        <w:rPr>
          <w:rFonts w:ascii="Courier" w:hAnsi="Courier" w:cs="Courier"/>
          <w:color w:val="0000F0"/>
        </w:rPr>
        <w:t>/</w:t>
      </w:r>
      <w:r w:rsidRPr="0077277A">
        <w:rPr>
          <w:rFonts w:ascii="Courier" w:hAnsi="Courier" w:cs="Courier"/>
          <w:color w:val="000000"/>
        </w:rPr>
        <w:t>plannerpriv</w:t>
      </w:r>
      <w:r w:rsidRPr="0077277A">
        <w:rPr>
          <w:rFonts w:ascii="Courier" w:hAnsi="Courier" w:cs="Courier"/>
          <w:color w:val="0000F0"/>
        </w:rPr>
        <w:t>@</w:t>
      </w:r>
      <w:r w:rsidRPr="0077277A">
        <w:rPr>
          <w:rFonts w:ascii="Courier" w:hAnsi="Courier" w:cs="Courier"/>
          <w:color w:val="800000"/>
        </w:rPr>
        <w:t>127.0</w:t>
      </w:r>
      <w:r w:rsidRPr="0077277A">
        <w:rPr>
          <w:rFonts w:ascii="Courier" w:hAnsi="Courier" w:cs="Courier"/>
          <w:color w:val="0000F0"/>
        </w:rPr>
        <w:t>.</w:t>
      </w:r>
      <w:r w:rsidRPr="0077277A">
        <w:rPr>
          <w:rFonts w:ascii="Courier" w:hAnsi="Courier" w:cs="Courier"/>
          <w:color w:val="800000"/>
        </w:rPr>
        <w:t>0.1</w:t>
      </w:r>
      <w:r w:rsidRPr="0077277A">
        <w:rPr>
          <w:rFonts w:ascii="Courier" w:hAnsi="Courier" w:cs="Courier"/>
          <w:color w:val="0000F0"/>
        </w:rPr>
        <w:t>:</w:t>
      </w:r>
      <w:r w:rsidRPr="0077277A">
        <w:rPr>
          <w:rFonts w:ascii="Courier" w:hAnsi="Courier" w:cs="Courier"/>
          <w:color w:val="800000"/>
        </w:rPr>
        <w:t>1521</w:t>
      </w:r>
      <w:r w:rsidRPr="0077277A">
        <w:rPr>
          <w:rFonts w:ascii="Courier" w:hAnsi="Courier" w:cs="Courier"/>
          <w:color w:val="0000F0"/>
        </w:rPr>
        <w:t>/</w:t>
      </w:r>
      <w:r w:rsidRPr="0077277A">
        <w:rPr>
          <w:rFonts w:ascii="Courier" w:hAnsi="Courier" w:cs="Courier"/>
          <w:color w:val="000000"/>
        </w:rPr>
        <w:t xml:space="preserve">xe </w:t>
      </w:r>
      <w:r w:rsidRPr="0077277A">
        <w:rPr>
          <w:rFonts w:ascii="Courier" w:hAnsi="Courier" w:cs="Courier"/>
          <w:color w:val="0000F0"/>
        </w:rPr>
        <w:t>FILE=</w:t>
      </w:r>
      <w:r w:rsidRPr="0077277A">
        <w:rPr>
          <w:rFonts w:ascii="Courier" w:hAnsi="Courier" w:cs="Courier"/>
          <w:color w:val="000000"/>
        </w:rPr>
        <w:t>C</w:t>
      </w:r>
      <w:r w:rsidRPr="0077277A">
        <w:rPr>
          <w:rFonts w:ascii="Courier" w:hAnsi="Courier" w:cs="Courier"/>
          <w:color w:val="0000F0"/>
        </w:rPr>
        <w:t>:\</w:t>
      </w:r>
      <w:r w:rsidRPr="0077277A">
        <w:rPr>
          <w:rFonts w:ascii="Courier" w:hAnsi="Courier" w:cs="Courier"/>
          <w:color w:val="000000"/>
        </w:rPr>
        <w:t>planowanie</w:t>
      </w:r>
      <w:r w:rsidRPr="0077277A">
        <w:rPr>
          <w:rFonts w:ascii="Courier" w:hAnsi="Courier" w:cs="Courier"/>
          <w:color w:val="0000F0"/>
        </w:rPr>
        <w:t>.</w:t>
      </w:r>
      <w:r w:rsidRPr="0077277A">
        <w:rPr>
          <w:rFonts w:ascii="Courier" w:hAnsi="Courier" w:cs="Courier"/>
          <w:color w:val="800000"/>
        </w:rPr>
        <w:t>2012</w:t>
      </w:r>
      <w:r w:rsidRPr="0077277A">
        <w:rPr>
          <w:rFonts w:ascii="Courier" w:hAnsi="Courier" w:cs="Courier"/>
          <w:color w:val="0000F0"/>
        </w:rPr>
        <w:t>-</w:t>
      </w:r>
      <w:r w:rsidRPr="0077277A">
        <w:rPr>
          <w:rFonts w:ascii="Courier" w:hAnsi="Courier" w:cs="Courier"/>
          <w:color w:val="800000"/>
        </w:rPr>
        <w:t>02</w:t>
      </w:r>
      <w:r w:rsidRPr="0077277A">
        <w:rPr>
          <w:rFonts w:ascii="Courier" w:hAnsi="Courier" w:cs="Courier"/>
          <w:color w:val="0000F0"/>
        </w:rPr>
        <w:t>-</w:t>
      </w:r>
      <w:r w:rsidRPr="0077277A">
        <w:rPr>
          <w:rFonts w:ascii="Courier" w:hAnsi="Courier" w:cs="Courier"/>
          <w:color w:val="800000"/>
        </w:rPr>
        <w:t>18</w:t>
      </w:r>
      <w:r w:rsidRPr="0077277A">
        <w:rPr>
          <w:rFonts w:ascii="Courier" w:hAnsi="Courier" w:cs="Courier"/>
          <w:color w:val="000000"/>
        </w:rPr>
        <w:t>_223519</w:t>
      </w:r>
      <w:r w:rsidRPr="0077277A">
        <w:rPr>
          <w:rFonts w:ascii="Courier" w:hAnsi="Courier" w:cs="Courier"/>
          <w:color w:val="0000F0"/>
        </w:rPr>
        <w:t>.</w:t>
      </w:r>
      <w:r w:rsidRPr="0077277A">
        <w:rPr>
          <w:rFonts w:ascii="Courier" w:hAnsi="Courier" w:cs="Courier"/>
          <w:color w:val="000000"/>
        </w:rPr>
        <w:t>dmp fromuser</w:t>
      </w:r>
      <w:r w:rsidRPr="0077277A">
        <w:rPr>
          <w:rFonts w:ascii="Courier" w:hAnsi="Courier" w:cs="Courier"/>
          <w:color w:val="0000F0"/>
        </w:rPr>
        <w:t>=</w:t>
      </w:r>
      <w:r w:rsidRPr="0077277A">
        <w:rPr>
          <w:rFonts w:ascii="Courier" w:hAnsi="Courier" w:cs="Courier"/>
          <w:color w:val="000000"/>
        </w:rPr>
        <w:t>planner touser</w:t>
      </w:r>
      <w:r w:rsidRPr="0077277A">
        <w:rPr>
          <w:rFonts w:ascii="Courier" w:hAnsi="Courier" w:cs="Courier"/>
          <w:color w:val="0000F0"/>
        </w:rPr>
        <w:t>=</w:t>
      </w:r>
      <w:r w:rsidRPr="0077277A">
        <w:rPr>
          <w:rFonts w:ascii="Courier" w:hAnsi="Courier" w:cs="Courier"/>
          <w:color w:val="000000"/>
        </w:rPr>
        <w:t>plannerpriv</w:t>
      </w:r>
    </w:p>
    <w:p w:rsidR="00B443FE" w:rsidRPr="0077277A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B443FE" w:rsidRPr="0056596C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>
        <w:rPr>
          <w:rFonts w:ascii="Courier" w:hAnsi="Courier" w:cs="Courier"/>
          <w:b/>
          <w:color w:val="000000"/>
        </w:rPr>
        <w:t xml:space="preserve">4/ </w:t>
      </w:r>
      <w:r w:rsidRPr="0056596C">
        <w:rPr>
          <w:rFonts w:ascii="Courier" w:hAnsi="Courier" w:cs="Courier"/>
          <w:b/>
          <w:color w:val="000000"/>
        </w:rPr>
        <w:t>Z pomocą programu SQLPLUS zmi</w:t>
      </w:r>
      <w:r>
        <w:rPr>
          <w:rFonts w:ascii="Courier" w:hAnsi="Courier" w:cs="Courier"/>
          <w:b/>
          <w:color w:val="000000"/>
        </w:rPr>
        <w:t>eń nazwę administratora systemu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begin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planners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classes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>
        <w:rPr>
          <w:rFonts w:ascii="Courier" w:hAnsi="Courier" w:cs="Courier"/>
          <w:color w:val="0000F0"/>
        </w:rPr>
        <w:t>commit;</w:t>
      </w:r>
    </w:p>
    <w:p w:rsidR="00B443FE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>
        <w:rPr>
          <w:rFonts w:ascii="Courier" w:hAnsi="Courier" w:cs="Courier"/>
          <w:color w:val="0000F0"/>
        </w:rPr>
        <w:t>end;</w:t>
      </w:r>
    </w:p>
    <w:p w:rsidR="00B443FE" w:rsidRDefault="00B443FE" w:rsidP="00B443FE">
      <w:pP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B443FE" w:rsidRPr="0056596C" w:rsidRDefault="00B443FE" w:rsidP="00B443FE">
      <w:r w:rsidRPr="0056596C">
        <w:t>Zastanawiasz się, do którego schematu będą podłączani inni użytkownicy - do planner czy do plannerpriv ?</w:t>
      </w:r>
    </w:p>
    <w:p w:rsidR="00B443FE" w:rsidRPr="0056596C" w:rsidRDefault="00B443FE" w:rsidP="00B443FE">
      <w:r w:rsidRPr="0056596C">
        <w:t>Użytkownicy będą podłączani do tego schematu, dla którego utworzono synonimy publiczne.</w:t>
      </w:r>
    </w:p>
    <w:p w:rsidR="00B443FE" w:rsidRDefault="00B443FE" w:rsidP="0025188E"/>
    <w:p w:rsidR="00781CC9" w:rsidRDefault="00781CC9" w:rsidP="00781CC9">
      <w:pPr>
        <w:pStyle w:val="Nagwek1"/>
      </w:pPr>
      <w:bookmarkStart w:id="18" w:name="_Toc527789822"/>
      <w:r>
        <w:t>Inne informacje</w:t>
      </w:r>
      <w:bookmarkEnd w:id="18"/>
    </w:p>
    <w:p w:rsidR="00781CC9" w:rsidRDefault="00781CC9" w:rsidP="007C2BB4">
      <w:pPr>
        <w:spacing w:line="360" w:lineRule="auto"/>
      </w:pPr>
      <w:r>
        <w:t xml:space="preserve">Dla każdego użytkownika aplikacji </w:t>
      </w:r>
      <w:r>
        <w:rPr>
          <w:i/>
        </w:rPr>
        <w:t xml:space="preserve">Plansoft.org </w:t>
      </w:r>
      <w:r>
        <w:t xml:space="preserve">tworzony jest użytkownik w bazie danych </w:t>
      </w:r>
      <w:r w:rsidRPr="00F91EA7">
        <w:rPr>
          <w:i/>
        </w:rPr>
        <w:t>Oracle</w:t>
      </w:r>
      <w:r>
        <w:t xml:space="preserve"> (o ile uprzednio taki użytkownik nie istnieje). Dla autoryzacji (zob. moduł autoryzacje) nie jest tworzony użytkownik w bazie danych </w:t>
      </w:r>
      <w:r>
        <w:rPr>
          <w:i/>
        </w:rPr>
        <w:t>Oracle</w:t>
      </w:r>
      <w:r>
        <w:t>.</w:t>
      </w:r>
    </w:p>
    <w:sectPr w:rsidR="00781CC9" w:rsidSect="00CC2DA8">
      <w:headerReference w:type="default" r:id="rId26"/>
      <w:footerReference w:type="default" r:id="rId27"/>
      <w:headerReference w:type="first" r:id="rId28"/>
      <w:footerReference w:type="first" r:id="rId29"/>
      <w:pgSz w:w="11907" w:h="16840" w:code="9"/>
      <w:pgMar w:top="1412" w:right="1412" w:bottom="1412" w:left="1412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63F3" w:rsidRDefault="00E163F3">
      <w:r>
        <w:separator/>
      </w:r>
    </w:p>
  </w:endnote>
  <w:endnote w:type="continuationSeparator" w:id="0">
    <w:p w:rsidR="00E163F3" w:rsidRDefault="00E163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>
      <w:rPr>
        <w:rFonts w:ascii="Tempus Sans ITC" w:hAnsi="Tempus Sans ITC" w:cs="Tahoma"/>
        <w:b/>
        <w:color w:val="FF0000"/>
        <w:sz w:val="28"/>
        <w:szCs w:val="28"/>
      </w:rPr>
      <w:tab/>
    </w:r>
    <w:r w:rsidR="00415996"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="00415996" w:rsidRPr="005C2237">
      <w:rPr>
        <w:rFonts w:ascii="Tempus Sans ITC" w:hAnsi="Tempus Sans ITC" w:cs="Tahoma"/>
        <w:b/>
        <w:sz w:val="24"/>
        <w:szCs w:val="24"/>
      </w:rPr>
      <w:tab/>
    </w:r>
    <w:r w:rsidR="00415996" w:rsidRPr="005C2237">
      <w:rPr>
        <w:rFonts w:ascii="Tempus Sans ITC" w:hAnsi="Tempus Sans ITC" w:cs="Tahoma"/>
        <w:b/>
        <w:sz w:val="24"/>
        <w:szCs w:val="24"/>
      </w:rPr>
      <w:tab/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</w:rPr>
      <w:t xml:space="preserve">Maciej Szymczak  </w:t>
    </w:r>
    <w:r w:rsidRPr="005C2237">
      <w:rPr>
        <w:rFonts w:ascii="Tahoma" w:hAnsi="Tahoma" w:cs="Tahoma"/>
      </w:rPr>
      <w:tab/>
      <w:t>tel. 604 224 658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</w:rPr>
    </w:pPr>
    <w:r w:rsidRPr="005C2237">
      <w:rPr>
        <w:rFonts w:ascii="Tahoma" w:hAnsi="Tahoma" w:cs="Tahoma"/>
      </w:rPr>
      <w:tab/>
      <w:t>ul. Oraczy 23C, 04-270 Warszawa</w:t>
    </w:r>
    <w:r w:rsidRPr="005C2237">
      <w:rPr>
        <w:rFonts w:ascii="Tahoma" w:hAnsi="Tahoma" w:cs="Tahoma"/>
      </w:rPr>
      <w:tab/>
      <w:t>www.plansoft.org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5C2237">
      <w:rPr>
        <w:rFonts w:ascii="Tahoma" w:hAnsi="Tahoma" w:cs="Tahoma"/>
      </w:rPr>
      <w:tab/>
    </w:r>
    <w:r w:rsidRPr="005C2237">
      <w:rPr>
        <w:rFonts w:ascii="Tahoma" w:hAnsi="Tahoma" w:cs="Tahoma"/>
        <w:lang w:val="en-US"/>
      </w:rPr>
      <w:t>NIP: 944-173-34-23</w:t>
    </w:r>
    <w:r w:rsidRPr="005C2237">
      <w:rPr>
        <w:rFonts w:ascii="Tahoma" w:hAnsi="Tahoma" w:cs="Tahoma"/>
        <w:lang w:val="en-US"/>
      </w:rPr>
      <w:tab/>
      <w:t>e-mail: soft@plansoft.org</w:t>
    </w:r>
  </w:p>
  <w:p w:rsidR="0056467A" w:rsidRPr="00415996" w:rsidRDefault="00415996" w:rsidP="00415996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>
      <w:rPr>
        <w:rFonts w:ascii="Tahoma" w:hAnsi="Tahoma" w:cs="Tahoma"/>
        <w:lang w:val="en-US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096"/>
      <w:gridCol w:w="2976"/>
    </w:tblGrid>
    <w:tr w:rsidR="0056467A">
      <w:trPr>
        <w:cantSplit/>
      </w:trPr>
      <w:tc>
        <w:tcPr>
          <w:tcW w:w="609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b/>
              <w:sz w:val="24"/>
            </w:rPr>
            <w:fldChar w:fldCharType="begin"/>
          </w:r>
          <w:r>
            <w:rPr>
              <w:rFonts w:ascii="Times New Roman" w:hAnsi="Times New Roman"/>
              <w:b/>
              <w:sz w:val="24"/>
            </w:rPr>
            <w:instrText xml:space="preserve"> KEYWORDS  \* MERGEFORMAT </w:instrText>
          </w:r>
          <w:r>
            <w:rPr>
              <w:rFonts w:ascii="Times New Roman" w:hAnsi="Times New Roman"/>
              <w:b/>
              <w:sz w:val="24"/>
            </w:rPr>
            <w:fldChar w:fldCharType="end"/>
          </w:r>
        </w:p>
      </w:tc>
      <w:tc>
        <w:tcPr>
          <w:tcW w:w="297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jc w:val="right"/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sz w:val="24"/>
            </w:rPr>
            <w:t>Strona</w:t>
          </w:r>
          <w:r>
            <w:rPr>
              <w:rFonts w:ascii="Times New Roman" w:hAnsi="Times New Roman"/>
              <w:b/>
              <w:sz w:val="24"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PAGE </w:instrText>
          </w:r>
          <w:r>
            <w:rPr>
              <w:rStyle w:val="Numerstrony"/>
              <w:b/>
            </w:rPr>
            <w:fldChar w:fldCharType="separate"/>
          </w:r>
          <w:r w:rsidR="00175F45">
            <w:rPr>
              <w:rStyle w:val="Numerstrony"/>
              <w:b/>
              <w:noProof/>
            </w:rPr>
            <w:t>1</w:t>
          </w:r>
          <w:r>
            <w:rPr>
              <w:rStyle w:val="Numerstrony"/>
              <w:b/>
            </w:rPr>
            <w:fldChar w:fldCharType="end"/>
          </w:r>
          <w:r>
            <w:rPr>
              <w:rStyle w:val="Numerstrony"/>
            </w:rPr>
            <w:t xml:space="preserve"> z</w:t>
          </w:r>
          <w:r>
            <w:rPr>
              <w:rStyle w:val="Numerstrony"/>
              <w:b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NUMPAGES  \* MERGEFORMAT </w:instrText>
          </w:r>
          <w:r>
            <w:rPr>
              <w:rStyle w:val="Numerstrony"/>
              <w:b/>
            </w:rPr>
            <w:fldChar w:fldCharType="separate"/>
          </w:r>
          <w:r w:rsidR="00175F45" w:rsidRPr="00175F45">
            <w:rPr>
              <w:rStyle w:val="Numerstrony"/>
              <w:noProof/>
            </w:rPr>
            <w:t>13</w:t>
          </w:r>
          <w:r>
            <w:rPr>
              <w:rStyle w:val="Numerstrony"/>
              <w:b/>
            </w:rPr>
            <w:fldChar w:fldCharType="end"/>
          </w:r>
        </w:p>
      </w:tc>
    </w:tr>
  </w:tbl>
  <w:p w:rsidR="0056467A" w:rsidRDefault="0056467A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63F3" w:rsidRDefault="00E163F3">
      <w:r>
        <w:separator/>
      </w:r>
    </w:p>
  </w:footnote>
  <w:footnote w:type="continuationSeparator" w:id="0">
    <w:p w:rsidR="00E163F3" w:rsidRDefault="00E163F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467A" w:rsidRDefault="0056467A">
    <w:pPr>
      <w:pStyle w:val="Nagwek"/>
      <w:pBdr>
        <w:bottom w:val="single" w:sz="4" w:space="1" w:color="auto"/>
      </w:pBdr>
      <w:tabs>
        <w:tab w:val="center" w:pos="9498"/>
      </w:tabs>
      <w:rPr>
        <w:i/>
      </w:rPr>
    </w:pPr>
    <w:r>
      <w:rPr>
        <w:i/>
      </w:rPr>
      <w:t xml:space="preserve"> </w:t>
    </w:r>
    <w:r>
      <w:rPr>
        <w:i/>
      </w:rPr>
      <w:tab/>
    </w:r>
    <w:r>
      <w:rPr>
        <w:i/>
      </w:rPr>
      <w:fldChar w:fldCharType="begin"/>
    </w:r>
    <w:r>
      <w:rPr>
        <w:i/>
      </w:rPr>
      <w:instrText xml:space="preserve"> TITLE  \* MERGEFORMAT </w:instrText>
    </w:r>
    <w:r>
      <w:rPr>
        <w:i/>
      </w:rPr>
      <w:fldChar w:fldCharType="separate"/>
    </w:r>
    <w:r w:rsidR="00795ADF">
      <w:rPr>
        <w:i/>
      </w:rPr>
      <w:t>Instrukcja instalacji aplikacji PlanSoft</w:t>
    </w:r>
    <w:r>
      <w:rPr>
        <w:i/>
      </w:rPr>
      <w:fldChar w:fldCharType="end"/>
    </w:r>
  </w:p>
  <w:p w:rsidR="0056467A" w:rsidRDefault="0056467A">
    <w:pPr>
      <w:pStyle w:val="Nagwek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rPr>
        <w:rFonts w:ascii="Tempus Sans ITC" w:hAnsi="Tempus Sans ITC"/>
        <w:b/>
        <w:sz w:val="72"/>
        <w:szCs w:val="72"/>
      </w:rPr>
    </w:pPr>
    <w:r>
      <w:rPr>
        <w:noProof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 w:rsidRPr="005C2237">
      <w:rPr>
        <w:rFonts w:ascii="Tempus Sans ITC" w:hAnsi="Tempus Sans ITC"/>
        <w:b/>
        <w:sz w:val="72"/>
        <w:szCs w:val="72"/>
      </w:rPr>
      <w:t>plansoft.org</w:t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</w:p>
  <w:p w:rsidR="00415996" w:rsidRPr="005C2237" w:rsidRDefault="00415996" w:rsidP="00415996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  <w:p w:rsidR="0056467A" w:rsidRDefault="0056467A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93.75pt;height:55.5pt" o:bullet="t">
        <v:imagedata r:id="rId1" o:title="redcrow_small"/>
      </v:shape>
    </w:pict>
  </w:numPicBullet>
  <w:abstractNum w:abstractNumId="0">
    <w:nsid w:val="1F1B7E1A"/>
    <w:multiLevelType w:val="hybridMultilevel"/>
    <w:tmpl w:val="D782513A"/>
    <w:lvl w:ilvl="0" w:tplc="0415000F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5000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1F343F34"/>
    <w:multiLevelType w:val="hybridMultilevel"/>
    <w:tmpl w:val="C504AE70"/>
    <w:lvl w:ilvl="0" w:tplc="75B8B98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B0FA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ED08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6851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F4CDFB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9CED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C6484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66612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7AAEC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24F04E31"/>
    <w:multiLevelType w:val="hybridMultilevel"/>
    <w:tmpl w:val="1B4EE9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FD4EEA"/>
    <w:multiLevelType w:val="singleLevel"/>
    <w:tmpl w:val="8152ACDA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4">
    <w:nsid w:val="3804285D"/>
    <w:multiLevelType w:val="hybridMultilevel"/>
    <w:tmpl w:val="0D34DEE4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C75172A"/>
    <w:multiLevelType w:val="hybridMultilevel"/>
    <w:tmpl w:val="AF8C2496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4A29441E"/>
    <w:multiLevelType w:val="hybridMultilevel"/>
    <w:tmpl w:val="E724CC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A14325"/>
    <w:multiLevelType w:val="multilevel"/>
    <w:tmpl w:val="B6AEDA36"/>
    <w:lvl w:ilvl="0">
      <w:start w:val="1"/>
      <w:numFmt w:val="decimal"/>
      <w:pStyle w:val="Nagwek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gwek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8">
    <w:nsid w:val="501213CB"/>
    <w:multiLevelType w:val="hybridMultilevel"/>
    <w:tmpl w:val="1FB0E614"/>
    <w:lvl w:ilvl="0" w:tplc="1D12A42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CB87A5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96C0B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DCD3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E44D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C2A09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603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0C22B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0DA8A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>
    <w:nsid w:val="5EF11ABD"/>
    <w:multiLevelType w:val="hybridMultilevel"/>
    <w:tmpl w:val="008C79D4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AD52BDF"/>
    <w:multiLevelType w:val="singleLevel"/>
    <w:tmpl w:val="6C0C77D0"/>
    <w:lvl w:ilvl="0">
      <w:start w:val="1"/>
      <w:numFmt w:val="bullet"/>
      <w:pStyle w:val="Tabelatrepunkty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6DF521E7"/>
    <w:multiLevelType w:val="singleLevel"/>
    <w:tmpl w:val="96EE9878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7A2F1E11"/>
    <w:multiLevelType w:val="hybridMultilevel"/>
    <w:tmpl w:val="E40EAA4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3"/>
  </w:num>
  <w:num w:numId="3">
    <w:abstractNumId w:val="10"/>
  </w:num>
  <w:num w:numId="4">
    <w:abstractNumId w:val="11"/>
  </w:num>
  <w:num w:numId="5">
    <w:abstractNumId w:val="5"/>
  </w:num>
  <w:num w:numId="6">
    <w:abstractNumId w:val="0"/>
  </w:num>
  <w:num w:numId="7">
    <w:abstractNumId w:val="1"/>
  </w:num>
  <w:num w:numId="8">
    <w:abstractNumId w:val="8"/>
  </w:num>
  <w:num w:numId="9">
    <w:abstractNumId w:val="7"/>
  </w:num>
  <w:num w:numId="10">
    <w:abstractNumId w:val="12"/>
  </w:num>
  <w:num w:numId="11">
    <w:abstractNumId w:val="4"/>
  </w:num>
  <w:num w:numId="12">
    <w:abstractNumId w:val="6"/>
  </w:num>
  <w:num w:numId="13">
    <w:abstractNumId w:val="9"/>
  </w:num>
  <w:num w:numId="14">
    <w:abstractNumId w:val="7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748F"/>
    <w:rsid w:val="00000483"/>
    <w:rsid w:val="00003782"/>
    <w:rsid w:val="000052F4"/>
    <w:rsid w:val="00005BFF"/>
    <w:rsid w:val="00011E25"/>
    <w:rsid w:val="00021B4A"/>
    <w:rsid w:val="00022B55"/>
    <w:rsid w:val="000325A4"/>
    <w:rsid w:val="00033E8C"/>
    <w:rsid w:val="00050766"/>
    <w:rsid w:val="00050845"/>
    <w:rsid w:val="00061CF8"/>
    <w:rsid w:val="000650BE"/>
    <w:rsid w:val="000710F3"/>
    <w:rsid w:val="000805B2"/>
    <w:rsid w:val="000814A5"/>
    <w:rsid w:val="0008202A"/>
    <w:rsid w:val="00087525"/>
    <w:rsid w:val="000A0EE6"/>
    <w:rsid w:val="000A3CAD"/>
    <w:rsid w:val="000A71F7"/>
    <w:rsid w:val="000B79E9"/>
    <w:rsid w:val="000C0910"/>
    <w:rsid w:val="000E1E67"/>
    <w:rsid w:val="000F31D5"/>
    <w:rsid w:val="000F4B8A"/>
    <w:rsid w:val="00101712"/>
    <w:rsid w:val="00103B02"/>
    <w:rsid w:val="00104C7A"/>
    <w:rsid w:val="0010687B"/>
    <w:rsid w:val="00107CA0"/>
    <w:rsid w:val="00117428"/>
    <w:rsid w:val="001214BB"/>
    <w:rsid w:val="001276B0"/>
    <w:rsid w:val="00132985"/>
    <w:rsid w:val="00135F71"/>
    <w:rsid w:val="00147E5B"/>
    <w:rsid w:val="001520DF"/>
    <w:rsid w:val="00175344"/>
    <w:rsid w:val="00175F45"/>
    <w:rsid w:val="00177192"/>
    <w:rsid w:val="00196FE6"/>
    <w:rsid w:val="001B7011"/>
    <w:rsid w:val="001C2DFA"/>
    <w:rsid w:val="001C3CE5"/>
    <w:rsid w:val="001C64FD"/>
    <w:rsid w:val="001C748F"/>
    <w:rsid w:val="001D6292"/>
    <w:rsid w:val="001E7442"/>
    <w:rsid w:val="001E77F4"/>
    <w:rsid w:val="002019FF"/>
    <w:rsid w:val="00203408"/>
    <w:rsid w:val="00217166"/>
    <w:rsid w:val="00226558"/>
    <w:rsid w:val="002273F2"/>
    <w:rsid w:val="00234F99"/>
    <w:rsid w:val="00236152"/>
    <w:rsid w:val="002429D6"/>
    <w:rsid w:val="002460CF"/>
    <w:rsid w:val="0025188E"/>
    <w:rsid w:val="00251906"/>
    <w:rsid w:val="00257D36"/>
    <w:rsid w:val="0026105B"/>
    <w:rsid w:val="00266C0C"/>
    <w:rsid w:val="00272C0C"/>
    <w:rsid w:val="002744B6"/>
    <w:rsid w:val="00276CE7"/>
    <w:rsid w:val="002B6722"/>
    <w:rsid w:val="002B7D88"/>
    <w:rsid w:val="002C7C4C"/>
    <w:rsid w:val="002C7F88"/>
    <w:rsid w:val="002D4402"/>
    <w:rsid w:val="002D7546"/>
    <w:rsid w:val="002E46E0"/>
    <w:rsid w:val="002F1762"/>
    <w:rsid w:val="002F195A"/>
    <w:rsid w:val="00304DA1"/>
    <w:rsid w:val="0031228B"/>
    <w:rsid w:val="00312E2C"/>
    <w:rsid w:val="003401FF"/>
    <w:rsid w:val="00340FAC"/>
    <w:rsid w:val="00343F89"/>
    <w:rsid w:val="0035364F"/>
    <w:rsid w:val="0036143D"/>
    <w:rsid w:val="00372D0F"/>
    <w:rsid w:val="00380C37"/>
    <w:rsid w:val="00381CE9"/>
    <w:rsid w:val="0039073A"/>
    <w:rsid w:val="003918DC"/>
    <w:rsid w:val="003A00A9"/>
    <w:rsid w:val="003A496C"/>
    <w:rsid w:val="003C115B"/>
    <w:rsid w:val="003C4DFD"/>
    <w:rsid w:val="003D23E2"/>
    <w:rsid w:val="003D635C"/>
    <w:rsid w:val="003E04C9"/>
    <w:rsid w:val="003F119F"/>
    <w:rsid w:val="003F23AC"/>
    <w:rsid w:val="00403D93"/>
    <w:rsid w:val="00415996"/>
    <w:rsid w:val="004206F8"/>
    <w:rsid w:val="0042138A"/>
    <w:rsid w:val="00467B2B"/>
    <w:rsid w:val="00474ED7"/>
    <w:rsid w:val="00480406"/>
    <w:rsid w:val="00487783"/>
    <w:rsid w:val="00492519"/>
    <w:rsid w:val="0049443C"/>
    <w:rsid w:val="004A10C4"/>
    <w:rsid w:val="004A490B"/>
    <w:rsid w:val="004C3FA4"/>
    <w:rsid w:val="004E0549"/>
    <w:rsid w:val="00507BA1"/>
    <w:rsid w:val="00523CDD"/>
    <w:rsid w:val="005302B7"/>
    <w:rsid w:val="00532BDF"/>
    <w:rsid w:val="00534E1F"/>
    <w:rsid w:val="005354A2"/>
    <w:rsid w:val="00542297"/>
    <w:rsid w:val="00543E17"/>
    <w:rsid w:val="005452DA"/>
    <w:rsid w:val="005560D6"/>
    <w:rsid w:val="0056467A"/>
    <w:rsid w:val="0056596C"/>
    <w:rsid w:val="0058430D"/>
    <w:rsid w:val="005852DA"/>
    <w:rsid w:val="005B2BF6"/>
    <w:rsid w:val="005C49A9"/>
    <w:rsid w:val="005C5BEE"/>
    <w:rsid w:val="005D5340"/>
    <w:rsid w:val="005E5D1E"/>
    <w:rsid w:val="005F41CC"/>
    <w:rsid w:val="0060230D"/>
    <w:rsid w:val="00606ECD"/>
    <w:rsid w:val="0061378B"/>
    <w:rsid w:val="0062239E"/>
    <w:rsid w:val="006367C8"/>
    <w:rsid w:val="00654BC1"/>
    <w:rsid w:val="00670E4F"/>
    <w:rsid w:val="0068181C"/>
    <w:rsid w:val="006868BA"/>
    <w:rsid w:val="006A5070"/>
    <w:rsid w:val="006C0856"/>
    <w:rsid w:val="00702CDF"/>
    <w:rsid w:val="00703A05"/>
    <w:rsid w:val="00707D6C"/>
    <w:rsid w:val="0071148B"/>
    <w:rsid w:val="00711ADD"/>
    <w:rsid w:val="00737F9D"/>
    <w:rsid w:val="007438AF"/>
    <w:rsid w:val="00751C26"/>
    <w:rsid w:val="00752686"/>
    <w:rsid w:val="00761344"/>
    <w:rsid w:val="0077014B"/>
    <w:rsid w:val="007715C6"/>
    <w:rsid w:val="0077277A"/>
    <w:rsid w:val="00773CF2"/>
    <w:rsid w:val="00781CC9"/>
    <w:rsid w:val="00782244"/>
    <w:rsid w:val="00791978"/>
    <w:rsid w:val="007920A4"/>
    <w:rsid w:val="007928AF"/>
    <w:rsid w:val="00795ADF"/>
    <w:rsid w:val="00796857"/>
    <w:rsid w:val="00796EB2"/>
    <w:rsid w:val="007A41CA"/>
    <w:rsid w:val="007B7017"/>
    <w:rsid w:val="007C2BB4"/>
    <w:rsid w:val="007F1F4F"/>
    <w:rsid w:val="007F64C2"/>
    <w:rsid w:val="008059D3"/>
    <w:rsid w:val="008073AF"/>
    <w:rsid w:val="00810122"/>
    <w:rsid w:val="00810BDE"/>
    <w:rsid w:val="008306E8"/>
    <w:rsid w:val="00832775"/>
    <w:rsid w:val="00836203"/>
    <w:rsid w:val="00837A2E"/>
    <w:rsid w:val="00844F74"/>
    <w:rsid w:val="00846A58"/>
    <w:rsid w:val="00846EF7"/>
    <w:rsid w:val="00850116"/>
    <w:rsid w:val="0086485D"/>
    <w:rsid w:val="0087376B"/>
    <w:rsid w:val="0087652A"/>
    <w:rsid w:val="00885FC5"/>
    <w:rsid w:val="008860B7"/>
    <w:rsid w:val="00886A72"/>
    <w:rsid w:val="0089382B"/>
    <w:rsid w:val="008B78DC"/>
    <w:rsid w:val="008C17CC"/>
    <w:rsid w:val="008C5223"/>
    <w:rsid w:val="008D21E8"/>
    <w:rsid w:val="008D600B"/>
    <w:rsid w:val="008D6AA2"/>
    <w:rsid w:val="008E5E2B"/>
    <w:rsid w:val="008F5501"/>
    <w:rsid w:val="009019B9"/>
    <w:rsid w:val="00903D2F"/>
    <w:rsid w:val="00906A1F"/>
    <w:rsid w:val="00920566"/>
    <w:rsid w:val="009314F0"/>
    <w:rsid w:val="00944438"/>
    <w:rsid w:val="009525A1"/>
    <w:rsid w:val="00956F46"/>
    <w:rsid w:val="0096099A"/>
    <w:rsid w:val="00960DEE"/>
    <w:rsid w:val="00963D0B"/>
    <w:rsid w:val="009764CE"/>
    <w:rsid w:val="0098364B"/>
    <w:rsid w:val="009B571C"/>
    <w:rsid w:val="009C059C"/>
    <w:rsid w:val="009C077D"/>
    <w:rsid w:val="009D2FF2"/>
    <w:rsid w:val="009D66EF"/>
    <w:rsid w:val="00A10793"/>
    <w:rsid w:val="00A15B36"/>
    <w:rsid w:val="00A21DA4"/>
    <w:rsid w:val="00A24A92"/>
    <w:rsid w:val="00A434E0"/>
    <w:rsid w:val="00A46587"/>
    <w:rsid w:val="00A517E2"/>
    <w:rsid w:val="00A709BF"/>
    <w:rsid w:val="00A800DA"/>
    <w:rsid w:val="00A949FA"/>
    <w:rsid w:val="00AA02F8"/>
    <w:rsid w:val="00AB28AB"/>
    <w:rsid w:val="00AC36F8"/>
    <w:rsid w:val="00AD2F12"/>
    <w:rsid w:val="00AD63DD"/>
    <w:rsid w:val="00AE1133"/>
    <w:rsid w:val="00AF4D70"/>
    <w:rsid w:val="00B03467"/>
    <w:rsid w:val="00B03C81"/>
    <w:rsid w:val="00B06EF9"/>
    <w:rsid w:val="00B10727"/>
    <w:rsid w:val="00B20DA2"/>
    <w:rsid w:val="00B443FE"/>
    <w:rsid w:val="00B4458F"/>
    <w:rsid w:val="00B664E0"/>
    <w:rsid w:val="00B86D8F"/>
    <w:rsid w:val="00B926CA"/>
    <w:rsid w:val="00BA0875"/>
    <w:rsid w:val="00BB04E7"/>
    <w:rsid w:val="00BC43BA"/>
    <w:rsid w:val="00BD1CB0"/>
    <w:rsid w:val="00BE05BC"/>
    <w:rsid w:val="00BF0777"/>
    <w:rsid w:val="00C0031A"/>
    <w:rsid w:val="00C06E4A"/>
    <w:rsid w:val="00C07587"/>
    <w:rsid w:val="00C11B74"/>
    <w:rsid w:val="00C16091"/>
    <w:rsid w:val="00C31E05"/>
    <w:rsid w:val="00C32EDD"/>
    <w:rsid w:val="00C612F8"/>
    <w:rsid w:val="00C71819"/>
    <w:rsid w:val="00C71C28"/>
    <w:rsid w:val="00C7234D"/>
    <w:rsid w:val="00C72402"/>
    <w:rsid w:val="00C731D3"/>
    <w:rsid w:val="00C761AC"/>
    <w:rsid w:val="00C82D2C"/>
    <w:rsid w:val="00C97F95"/>
    <w:rsid w:val="00CB3252"/>
    <w:rsid w:val="00CC2DA8"/>
    <w:rsid w:val="00CC4293"/>
    <w:rsid w:val="00CD5390"/>
    <w:rsid w:val="00CF2FE4"/>
    <w:rsid w:val="00CF7533"/>
    <w:rsid w:val="00D0325F"/>
    <w:rsid w:val="00D17457"/>
    <w:rsid w:val="00D21A92"/>
    <w:rsid w:val="00D30497"/>
    <w:rsid w:val="00D32B27"/>
    <w:rsid w:val="00D52933"/>
    <w:rsid w:val="00D73021"/>
    <w:rsid w:val="00D75BAC"/>
    <w:rsid w:val="00D82645"/>
    <w:rsid w:val="00D869BA"/>
    <w:rsid w:val="00D90D77"/>
    <w:rsid w:val="00D95605"/>
    <w:rsid w:val="00DC7AC4"/>
    <w:rsid w:val="00DE1A2C"/>
    <w:rsid w:val="00DE7227"/>
    <w:rsid w:val="00DF48A8"/>
    <w:rsid w:val="00DF56F1"/>
    <w:rsid w:val="00E03307"/>
    <w:rsid w:val="00E03FBF"/>
    <w:rsid w:val="00E163F3"/>
    <w:rsid w:val="00E17474"/>
    <w:rsid w:val="00E333E6"/>
    <w:rsid w:val="00E401F4"/>
    <w:rsid w:val="00E420C9"/>
    <w:rsid w:val="00E457CD"/>
    <w:rsid w:val="00E54640"/>
    <w:rsid w:val="00E56BD6"/>
    <w:rsid w:val="00E97EDD"/>
    <w:rsid w:val="00EA37B6"/>
    <w:rsid w:val="00EB680F"/>
    <w:rsid w:val="00ED0341"/>
    <w:rsid w:val="00EF216B"/>
    <w:rsid w:val="00F024C6"/>
    <w:rsid w:val="00F04588"/>
    <w:rsid w:val="00F05C7D"/>
    <w:rsid w:val="00F168EF"/>
    <w:rsid w:val="00F17374"/>
    <w:rsid w:val="00F2369A"/>
    <w:rsid w:val="00F459B7"/>
    <w:rsid w:val="00F51C07"/>
    <w:rsid w:val="00F5319D"/>
    <w:rsid w:val="00F744B4"/>
    <w:rsid w:val="00F91322"/>
    <w:rsid w:val="00FB6A86"/>
    <w:rsid w:val="00FB72A9"/>
    <w:rsid w:val="00FC3F3B"/>
    <w:rsid w:val="00FC7930"/>
    <w:rsid w:val="00FE0ACA"/>
    <w:rsid w:val="00FE0D04"/>
    <w:rsid w:val="00FE3251"/>
    <w:rsid w:val="00FE5651"/>
    <w:rsid w:val="00FF5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C0031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C003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9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topics/dotnet/utilsoft-086879.html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www.plansoft.org/OracleXEClient.exe" TargetMode="External"/><Relationship Id="rId26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://plansoft.org/wp-content/uploads/pdf/install.exe" TargetMode="External"/><Relationship Id="rId17" Type="http://schemas.openxmlformats.org/officeDocument/2006/relationships/hyperlink" Target="http://www.plansoft.org/OracleXEClient.exe" TargetMode="Externa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oracle.com/technetwork/topics/dotnet/utilsoft-086879.html" TargetMode="External"/><Relationship Id="rId14" Type="http://schemas.openxmlformats.org/officeDocument/2006/relationships/hyperlink" Target="http://asksipho.blogspot.com/2013/01/installing-oracle-xe-database.html" TargetMode="External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okumentacja\Szablony\(INFS-DTN-01)%20Dokument%20typu%20NOTATKA.dot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(INFS-DTN-01) Dokument typu NOTATKA.dot</Template>
  <TotalTime>37</TotalTime>
  <Pages>13</Pages>
  <Words>2656</Words>
  <Characters>15938</Characters>
  <Application>Microsoft Office Word</Application>
  <DocSecurity>0</DocSecurity>
  <Lines>132</Lines>
  <Paragraphs>37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Instrukcja instalacji aplikacji PlanSoft</vt:lpstr>
    </vt:vector>
  </TitlesOfParts>
  <Manager/>
  <Company/>
  <LinksUpToDate>false</LinksUpToDate>
  <CharactersWithSpaces>18557</CharactersWithSpaces>
  <SharedDoc>false</SharedDoc>
  <HLinks>
    <vt:vector size="126" baseType="variant">
      <vt:variant>
        <vt:i4>3145833</vt:i4>
      </vt:variant>
      <vt:variant>
        <vt:i4>117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3145833</vt:i4>
      </vt:variant>
      <vt:variant>
        <vt:i4>114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6684796</vt:i4>
      </vt:variant>
      <vt:variant>
        <vt:i4>111</vt:i4>
      </vt:variant>
      <vt:variant>
        <vt:i4>0</vt:i4>
      </vt:variant>
      <vt:variant>
        <vt:i4>5</vt:i4>
      </vt:variant>
      <vt:variant>
        <vt:lpwstr>http://asksipho.blogspot.com/2013/01/installing-oracle-xe-database.html</vt:lpwstr>
      </vt:variant>
      <vt:variant>
        <vt:lpwstr/>
      </vt:variant>
      <vt:variant>
        <vt:i4>3801127</vt:i4>
      </vt:variant>
      <vt:variant>
        <vt:i4>108</vt:i4>
      </vt:variant>
      <vt:variant>
        <vt:i4>0</vt:i4>
      </vt:variant>
      <vt:variant>
        <vt:i4>5</vt:i4>
      </vt:variant>
      <vt:variant>
        <vt:lpwstr>http://plansoft.org/wp-content/uploads/pdf/install.exe</vt:lpwstr>
      </vt:variant>
      <vt:variant>
        <vt:lpwstr/>
      </vt:variant>
      <vt:variant>
        <vt:i4>2031667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_Toc365630683</vt:lpwstr>
      </vt:variant>
      <vt:variant>
        <vt:i4>2031667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_Toc365630682</vt:lpwstr>
      </vt:variant>
      <vt:variant>
        <vt:i4>2031667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_Toc365630681</vt:lpwstr>
      </vt:variant>
      <vt:variant>
        <vt:i4>2031667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_Toc365630680</vt:lpwstr>
      </vt:variant>
      <vt:variant>
        <vt:i4>1048627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_Toc365630679</vt:lpwstr>
      </vt:variant>
      <vt:variant>
        <vt:i4>1048627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_Toc365630678</vt:lpwstr>
      </vt:variant>
      <vt:variant>
        <vt:i4>1048627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_Toc365630677</vt:lpwstr>
      </vt:variant>
      <vt:variant>
        <vt:i4>1048627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_Toc365630676</vt:lpwstr>
      </vt:variant>
      <vt:variant>
        <vt:i4>1048627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_Toc365630675</vt:lpwstr>
      </vt:variant>
      <vt:variant>
        <vt:i4>1048627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_Toc365630674</vt:lpwstr>
      </vt:variant>
      <vt:variant>
        <vt:i4>1048627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_Toc365630673</vt:lpwstr>
      </vt:variant>
      <vt:variant>
        <vt:i4>1048627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_Toc365630672</vt:lpwstr>
      </vt:variant>
      <vt:variant>
        <vt:i4>1048627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_Toc365630671</vt:lpwstr>
      </vt:variant>
      <vt:variant>
        <vt:i4>1048627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_Toc365630670</vt:lpwstr>
      </vt:variant>
      <vt:variant>
        <vt:i4>1114163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_Toc365630669</vt:lpwstr>
      </vt:variant>
      <vt:variant>
        <vt:i4>1114163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_Toc365630668</vt:lpwstr>
      </vt:variant>
      <vt:variant>
        <vt:i4>1114163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_Toc365630667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Instrukcja instalacji aplikacji PlanSoft</dc:title>
  <dc:subject/>
  <dc:creator>admin</dc:creator>
  <cp:keywords/>
  <dc:description/>
  <cp:lastModifiedBy>Maciek</cp:lastModifiedBy>
  <cp:revision>23</cp:revision>
  <cp:lastPrinted>2013-08-30T11:00:00Z</cp:lastPrinted>
  <dcterms:created xsi:type="dcterms:W3CDTF">2013-08-30T10:59:00Z</dcterms:created>
  <dcterms:modified xsi:type="dcterms:W3CDTF">2018-10-20T07:09:00Z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kt">
    <vt:lpwstr>INF</vt:lpwstr>
  </property>
  <property fmtid="{D5CDD505-2E9C-101B-9397-08002B2CF9AE}" pid="3" name="Data rejestracji">
    <vt:lpwstr>29-05-2000</vt:lpwstr>
  </property>
  <property fmtid="{D5CDD505-2E9C-101B-9397-08002B2CF9AE}" pid="4" name="Data ukończenia">
    <vt:lpwstr>29-05-2000</vt:lpwstr>
  </property>
  <property fmtid="{D5CDD505-2E9C-101B-9397-08002B2CF9AE}" pid="5" name="Wersja">
    <vt:lpwstr>01</vt:lpwstr>
  </property>
</Properties>
</file>